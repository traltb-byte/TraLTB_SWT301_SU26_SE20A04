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4" w:type="dxa"/>
        <w:jc w:val="center"/>
        <w:tblLayout w:type="fixed"/>
        <w:tblLook w:val="0000" w:firstRow="0" w:lastRow="0" w:firstColumn="0" w:lastColumn="0" w:noHBand="0" w:noVBand="0"/>
      </w:tblPr>
      <w:tblGrid>
        <w:gridCol w:w="3927"/>
        <w:gridCol w:w="5337"/>
      </w:tblGrid>
      <w:tr w:rsidR="006D6E73" w14:paraId="7A2D1E92" w14:textId="77777777" w:rsidTr="00F51D24">
        <w:trPr>
          <w:trHeight w:val="975"/>
          <w:jc w:val="center"/>
        </w:trPr>
        <w:tc>
          <w:tcPr>
            <w:tcW w:w="3927" w:type="dxa"/>
            <w:vAlign w:val="center"/>
          </w:tcPr>
          <w:p w14:paraId="6BF02646" w14:textId="77777777" w:rsidR="00095522" w:rsidRPr="00AC3449" w:rsidRDefault="0029145D" w:rsidP="00AC3449">
            <w:pPr>
              <w:pStyle w:val="Refer"/>
              <w:spacing w:after="0"/>
              <w:ind w:firstLine="0"/>
              <w:jc w:val="center"/>
              <w:rPr>
                <w:rFonts w:ascii="Times New Roman" w:hAnsi="Times New Roman"/>
                <w:noProof/>
              </w:rPr>
            </w:pPr>
            <w:r w:rsidRPr="00AC3449">
              <w:rPr>
                <w:rFonts w:ascii="Times New Roman" w:hAnsi="Times New Roman"/>
                <w:noProof/>
              </w:rPr>
              <w:drawing>
                <wp:inline distT="0" distB="0" distL="0" distR="0" wp14:anchorId="6E9CE77A" wp14:editId="14692032">
                  <wp:extent cx="1540631" cy="585470"/>
                  <wp:effectExtent l="0" t="0" r="2540" b="5080"/>
                  <wp:docPr id="1" name="Picture 1" descr="2017-FPTU-L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017-FPTU-L-0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765"/>
                          <a:stretch/>
                        </pic:blipFill>
                        <pic:spPr bwMode="auto">
                          <a:xfrm>
                            <a:off x="0" y="0"/>
                            <a:ext cx="1540631" cy="58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37" w:type="dxa"/>
            <w:vAlign w:val="center"/>
          </w:tcPr>
          <w:p w14:paraId="76F94256" w14:textId="77777777" w:rsidR="006D6E73" w:rsidRPr="002953F8" w:rsidRDefault="006D6E73" w:rsidP="004F4BF3">
            <w:pPr>
              <w:spacing w:line="276" w:lineRule="auto"/>
              <w:jc w:val="center"/>
              <w:rPr>
                <w:rFonts w:ascii="Arial" w:hAnsi="Arial" w:cs="Arial"/>
                <w:b/>
                <w:sz w:val="26"/>
              </w:rPr>
            </w:pPr>
            <w:r w:rsidRPr="002953F8">
              <w:rPr>
                <w:rFonts w:ascii="Arial" w:hAnsi="Arial" w:cs="Arial"/>
                <w:b/>
                <w:sz w:val="26"/>
              </w:rPr>
              <w:t>KẾ HOẠCH TRIỂN KHAI HỌC PHẦN</w:t>
            </w:r>
          </w:p>
          <w:p w14:paraId="5372E7A2" w14:textId="77777777" w:rsidR="00095522" w:rsidRPr="004F4BF3" w:rsidRDefault="00095522" w:rsidP="004F4BF3">
            <w:pPr>
              <w:spacing w:line="276" w:lineRule="auto"/>
              <w:jc w:val="center"/>
              <w:rPr>
                <w:rFonts w:ascii="Arial" w:hAnsi="Arial" w:cs="Arial"/>
                <w:sz w:val="32"/>
                <w:szCs w:val="32"/>
                <w:lang w:eastAsia="ja-JP"/>
              </w:rPr>
            </w:pPr>
            <w:r w:rsidRPr="004F4BF3">
              <w:rPr>
                <w:rFonts w:ascii="Arial" w:hAnsi="Arial" w:cs="Arial"/>
              </w:rPr>
              <w:t>PLAN OF COURSE IMPLEMENTATION</w:t>
            </w:r>
          </w:p>
        </w:tc>
      </w:tr>
    </w:tbl>
    <w:p w14:paraId="2FFAB662" w14:textId="77777777" w:rsidR="00095522" w:rsidRDefault="00AC3449" w:rsidP="00AC3449">
      <w:pPr>
        <w:spacing w:line="276" w:lineRule="auto"/>
        <w:rPr>
          <w:rFonts w:ascii="Arial" w:hAnsi="Arial" w:cs="Arial"/>
          <w:bCs/>
          <w:i/>
          <w:iCs/>
          <w:sz w:val="20"/>
          <w:szCs w:val="20"/>
        </w:rPr>
      </w:pPr>
      <w:r>
        <w:rPr>
          <w:rFonts w:ascii="Arial" w:hAnsi="Arial" w:cs="Arial"/>
          <w:bCs/>
          <w:color w:val="C00000"/>
          <w:sz w:val="20"/>
          <w:szCs w:val="20"/>
        </w:rPr>
        <w:t xml:space="preserve">                  </w:t>
      </w:r>
      <w:r w:rsidR="00F432FE">
        <w:rPr>
          <w:rFonts w:ascii="Arial" w:hAnsi="Arial" w:cs="Arial"/>
          <w:bCs/>
          <w:color w:val="C00000"/>
          <w:sz w:val="20"/>
          <w:szCs w:val="20"/>
        </w:rPr>
        <w:t xml:space="preserve">DANANG </w:t>
      </w:r>
      <w:r w:rsidRPr="00F34934">
        <w:rPr>
          <w:rFonts w:ascii="Arial" w:hAnsi="Arial" w:cs="Arial"/>
          <w:bCs/>
          <w:color w:val="C00000"/>
          <w:sz w:val="20"/>
          <w:szCs w:val="20"/>
        </w:rPr>
        <w:t>CAMPUS</w:t>
      </w:r>
    </w:p>
    <w:p w14:paraId="4033A472" w14:textId="77777777" w:rsidR="004B1B84" w:rsidRPr="00E64034" w:rsidRDefault="004B1B84" w:rsidP="005E07E5">
      <w:pPr>
        <w:spacing w:line="276" w:lineRule="auto"/>
        <w:ind w:left="2160" w:firstLine="720"/>
        <w:rPr>
          <w:rFonts w:ascii="Arial" w:hAnsi="Arial" w:cs="Arial"/>
          <w:bCs/>
          <w:i/>
          <w:iCs/>
          <w:sz w:val="20"/>
          <w:szCs w:val="20"/>
        </w:rPr>
      </w:pPr>
    </w:p>
    <w:p w14:paraId="183870E6" w14:textId="36D7DAEB" w:rsidR="00DB7954" w:rsidRDefault="003A13E4" w:rsidP="00DB7954">
      <w:pPr>
        <w:ind w:left="2835" w:hanging="2835"/>
        <w:rPr>
          <w:rFonts w:ascii="Arial" w:hAnsi="Arial" w:cs="Arial"/>
          <w:color w:val="000000"/>
          <w:sz w:val="18"/>
          <w:szCs w:val="18"/>
        </w:rPr>
      </w:pPr>
      <w:r w:rsidRPr="0010211B">
        <w:rPr>
          <w:rFonts w:ascii="Arial" w:hAnsi="Arial" w:cs="Arial"/>
          <w:b/>
          <w:sz w:val="21"/>
          <w:szCs w:val="21"/>
        </w:rPr>
        <w:t xml:space="preserve">Tên </w:t>
      </w:r>
      <w:r w:rsidR="005E07E5" w:rsidRPr="0010211B">
        <w:rPr>
          <w:rFonts w:ascii="Arial" w:hAnsi="Arial" w:cs="Arial"/>
          <w:b/>
          <w:sz w:val="21"/>
          <w:szCs w:val="21"/>
        </w:rPr>
        <w:t>học phần/</w:t>
      </w:r>
      <w:r w:rsidR="00095522" w:rsidRPr="0010211B">
        <w:rPr>
          <w:rFonts w:ascii="Arial" w:hAnsi="Arial" w:cs="Arial"/>
          <w:i/>
          <w:sz w:val="21"/>
          <w:szCs w:val="21"/>
        </w:rPr>
        <w:t>Course</w:t>
      </w:r>
      <w:r w:rsidR="00947C41" w:rsidRPr="0010211B">
        <w:rPr>
          <w:rFonts w:ascii="Arial" w:hAnsi="Arial" w:cs="Arial"/>
          <w:i/>
          <w:sz w:val="21"/>
          <w:szCs w:val="21"/>
        </w:rPr>
        <w:t xml:space="preserve"> name</w:t>
      </w:r>
      <w:r w:rsidR="00095522" w:rsidRPr="0010211B">
        <w:rPr>
          <w:rFonts w:ascii="Arial" w:hAnsi="Arial" w:cs="Arial"/>
          <w:i/>
          <w:sz w:val="21"/>
          <w:szCs w:val="21"/>
        </w:rPr>
        <w:t>:</w:t>
      </w:r>
      <w:r w:rsidR="00135C99">
        <w:rPr>
          <w:rFonts w:ascii="Arial" w:hAnsi="Arial" w:cs="Arial"/>
          <w:i/>
          <w:sz w:val="21"/>
          <w:szCs w:val="21"/>
        </w:rPr>
        <w:t xml:space="preserve"> </w:t>
      </w:r>
      <w:r w:rsidR="00F432FE">
        <w:rPr>
          <w:rFonts w:ascii="Arial" w:hAnsi="Arial" w:cs="Arial"/>
          <w:i/>
          <w:sz w:val="21"/>
          <w:szCs w:val="21"/>
        </w:rPr>
        <w:t xml:space="preserve"> </w:t>
      </w:r>
      <w:r w:rsidR="00700055" w:rsidRPr="00700055">
        <w:rPr>
          <w:rFonts w:ascii="Arial" w:hAnsi="Arial" w:cs="Arial"/>
          <w:i/>
          <w:sz w:val="21"/>
          <w:szCs w:val="21"/>
        </w:rPr>
        <w:t>SWT301 – Kiểm thử phần mềm / Software Testing</w:t>
      </w:r>
      <w:r w:rsidR="00DB7954">
        <w:rPr>
          <w:rFonts w:ascii="Arial" w:hAnsi="Arial" w:cs="Arial"/>
          <w:color w:val="000000"/>
          <w:sz w:val="18"/>
          <w:szCs w:val="18"/>
        </w:rPr>
        <w:br/>
      </w:r>
      <w:r w:rsidR="0029145D">
        <w:rPr>
          <w:rFonts w:ascii="Arial" w:hAnsi="Arial" w:cs="Arial"/>
          <w:color w:val="000000"/>
          <w:sz w:val="18"/>
          <w:szCs w:val="18"/>
        </w:rPr>
        <w:t>Course name</w:t>
      </w:r>
      <w:r w:rsidR="00DB7954">
        <w:rPr>
          <w:rFonts w:ascii="Arial" w:hAnsi="Arial" w:cs="Arial"/>
          <w:color w:val="000000"/>
          <w:sz w:val="18"/>
          <w:szCs w:val="18"/>
        </w:rPr>
        <w:t xml:space="preserve"> </w:t>
      </w:r>
    </w:p>
    <w:p w14:paraId="484FE5F8" w14:textId="77777777" w:rsidR="0010211B" w:rsidRPr="0010211B" w:rsidRDefault="0010211B" w:rsidP="0010211B">
      <w:pPr>
        <w:outlineLvl w:val="0"/>
        <w:rPr>
          <w:rFonts w:ascii="Arial" w:hAnsi="Arial" w:cs="Arial"/>
          <w:i/>
          <w:sz w:val="21"/>
          <w:szCs w:val="21"/>
        </w:rPr>
      </w:pPr>
    </w:p>
    <w:p w14:paraId="3C3640B2" w14:textId="6C107D30" w:rsidR="003A13E4" w:rsidRPr="0010211B" w:rsidRDefault="003A13E4" w:rsidP="0010211B">
      <w:pPr>
        <w:numPr>
          <w:ilvl w:val="0"/>
          <w:numId w:val="7"/>
        </w:numPr>
        <w:ind w:left="284" w:hanging="284"/>
        <w:outlineLvl w:val="0"/>
        <w:rPr>
          <w:rFonts w:ascii="Arial" w:hAnsi="Arial" w:cs="Arial"/>
          <w:b/>
          <w:sz w:val="21"/>
          <w:szCs w:val="21"/>
        </w:rPr>
      </w:pPr>
      <w:r w:rsidRPr="0010211B">
        <w:rPr>
          <w:rFonts w:ascii="Arial" w:hAnsi="Arial" w:cs="Arial"/>
          <w:b/>
          <w:sz w:val="21"/>
          <w:szCs w:val="21"/>
        </w:rPr>
        <w:t xml:space="preserve">Thời gian triển khai: </w:t>
      </w:r>
      <w:r w:rsidR="00DA7D49" w:rsidRPr="0010211B">
        <w:rPr>
          <w:rFonts w:ascii="Arial" w:hAnsi="Arial" w:cs="Arial"/>
          <w:b/>
          <w:sz w:val="21"/>
          <w:szCs w:val="21"/>
        </w:rPr>
        <w:t xml:space="preserve">Học kỳ: </w:t>
      </w:r>
      <w:r w:rsidR="002B12D7">
        <w:rPr>
          <w:rFonts w:ascii="Arial" w:hAnsi="Arial" w:cs="Arial"/>
          <w:b/>
          <w:sz w:val="21"/>
          <w:szCs w:val="21"/>
        </w:rPr>
        <w:t>Summer</w:t>
      </w:r>
      <w:r w:rsidR="00135C99">
        <w:rPr>
          <w:rFonts w:ascii="Arial" w:hAnsi="Arial" w:cs="Arial"/>
          <w:b/>
          <w:sz w:val="21"/>
          <w:szCs w:val="21"/>
        </w:rPr>
        <w:t xml:space="preserve"> 202</w:t>
      </w:r>
      <w:r w:rsidR="00F95AD3">
        <w:rPr>
          <w:rFonts w:ascii="Arial" w:hAnsi="Arial" w:cs="Arial"/>
          <w:b/>
          <w:sz w:val="21"/>
          <w:szCs w:val="21"/>
        </w:rPr>
        <w:t>6</w:t>
      </w:r>
      <w:r w:rsidR="00F432FE">
        <w:rPr>
          <w:rFonts w:ascii="Arial" w:hAnsi="Arial" w:cs="Arial"/>
          <w:b/>
          <w:sz w:val="21"/>
          <w:szCs w:val="21"/>
        </w:rPr>
        <w:t xml:space="preserve"> </w:t>
      </w:r>
      <w:r w:rsidR="00155788" w:rsidRPr="0010211B">
        <w:rPr>
          <w:rFonts w:ascii="Arial" w:hAnsi="Arial" w:cs="Arial"/>
          <w:b/>
          <w:sz w:val="21"/>
          <w:szCs w:val="21"/>
        </w:rPr>
        <w:t xml:space="preserve">từ </w:t>
      </w:r>
      <w:r w:rsidR="002B12D7">
        <w:rPr>
          <w:rFonts w:ascii="Arial" w:hAnsi="Arial" w:cs="Arial"/>
          <w:b/>
          <w:sz w:val="21"/>
          <w:szCs w:val="21"/>
        </w:rPr>
        <w:t>11</w:t>
      </w:r>
      <w:r w:rsidR="00645E17">
        <w:rPr>
          <w:rFonts w:ascii="Arial" w:hAnsi="Arial" w:cs="Arial"/>
          <w:b/>
          <w:sz w:val="21"/>
          <w:szCs w:val="21"/>
        </w:rPr>
        <w:t>/0</w:t>
      </w:r>
      <w:r w:rsidR="002B12D7">
        <w:rPr>
          <w:rFonts w:ascii="Arial" w:hAnsi="Arial" w:cs="Arial"/>
          <w:b/>
          <w:sz w:val="21"/>
          <w:szCs w:val="21"/>
        </w:rPr>
        <w:t>5</w:t>
      </w:r>
      <w:r w:rsidR="00135C99">
        <w:rPr>
          <w:rFonts w:ascii="Arial" w:hAnsi="Arial" w:cs="Arial"/>
          <w:b/>
          <w:sz w:val="21"/>
          <w:szCs w:val="21"/>
        </w:rPr>
        <w:t>/202</w:t>
      </w:r>
      <w:r w:rsidR="00F95AD3">
        <w:rPr>
          <w:rFonts w:ascii="Arial" w:hAnsi="Arial" w:cs="Arial"/>
          <w:b/>
          <w:sz w:val="21"/>
          <w:szCs w:val="21"/>
        </w:rPr>
        <w:t>6</w:t>
      </w:r>
      <w:r w:rsidR="00F432FE">
        <w:rPr>
          <w:rFonts w:ascii="Arial" w:hAnsi="Arial" w:cs="Arial"/>
          <w:b/>
          <w:sz w:val="21"/>
          <w:szCs w:val="21"/>
        </w:rPr>
        <w:t xml:space="preserve"> </w:t>
      </w:r>
      <w:r w:rsidR="0010211B">
        <w:rPr>
          <w:rFonts w:ascii="Arial" w:hAnsi="Arial" w:cs="Arial"/>
          <w:b/>
          <w:sz w:val="21"/>
          <w:szCs w:val="21"/>
        </w:rPr>
        <w:t>đến</w:t>
      </w:r>
      <w:r w:rsidR="00645E17">
        <w:rPr>
          <w:rFonts w:ascii="Arial" w:hAnsi="Arial" w:cs="Arial"/>
          <w:b/>
          <w:sz w:val="21"/>
          <w:szCs w:val="21"/>
        </w:rPr>
        <w:t xml:space="preserve"> </w:t>
      </w:r>
      <w:r w:rsidR="005558EC">
        <w:rPr>
          <w:rFonts w:ascii="Arial" w:hAnsi="Arial" w:cs="Arial"/>
          <w:b/>
          <w:sz w:val="21"/>
          <w:szCs w:val="21"/>
        </w:rPr>
        <w:t>2</w:t>
      </w:r>
      <w:r w:rsidR="002B12D7">
        <w:rPr>
          <w:rFonts w:ascii="Arial" w:hAnsi="Arial" w:cs="Arial"/>
          <w:b/>
          <w:sz w:val="21"/>
          <w:szCs w:val="21"/>
        </w:rPr>
        <w:t>6</w:t>
      </w:r>
      <w:r w:rsidR="00F432FE">
        <w:rPr>
          <w:rFonts w:ascii="Arial" w:hAnsi="Arial" w:cs="Arial"/>
          <w:b/>
          <w:sz w:val="21"/>
          <w:szCs w:val="21"/>
        </w:rPr>
        <w:t>/</w:t>
      </w:r>
      <w:r w:rsidR="00DA64D1">
        <w:rPr>
          <w:rFonts w:ascii="Arial" w:hAnsi="Arial" w:cs="Arial"/>
          <w:b/>
          <w:sz w:val="21"/>
          <w:szCs w:val="21"/>
        </w:rPr>
        <w:t>0</w:t>
      </w:r>
      <w:r w:rsidR="002B12D7">
        <w:rPr>
          <w:rFonts w:ascii="Arial" w:hAnsi="Arial" w:cs="Arial"/>
          <w:b/>
          <w:sz w:val="21"/>
          <w:szCs w:val="21"/>
        </w:rPr>
        <w:t>7</w:t>
      </w:r>
      <w:r w:rsidR="00135C99">
        <w:rPr>
          <w:rFonts w:ascii="Arial" w:hAnsi="Arial" w:cs="Arial"/>
          <w:b/>
          <w:sz w:val="21"/>
          <w:szCs w:val="21"/>
        </w:rPr>
        <w:t>/202</w:t>
      </w:r>
      <w:r w:rsidR="00F95AD3">
        <w:rPr>
          <w:rFonts w:ascii="Arial" w:hAnsi="Arial" w:cs="Arial"/>
          <w:b/>
          <w:sz w:val="21"/>
          <w:szCs w:val="21"/>
        </w:rPr>
        <w:t>6</w:t>
      </w:r>
    </w:p>
    <w:p w14:paraId="085CD232" w14:textId="5820340D" w:rsidR="00095522" w:rsidRPr="0010211B" w:rsidRDefault="00095522" w:rsidP="0010211B">
      <w:pPr>
        <w:ind w:left="284" w:firstLine="1134"/>
        <w:outlineLvl w:val="0"/>
        <w:rPr>
          <w:rFonts w:ascii="Arial" w:hAnsi="Arial" w:cs="Arial"/>
          <w:i/>
          <w:sz w:val="21"/>
          <w:szCs w:val="21"/>
        </w:rPr>
      </w:pPr>
      <w:r w:rsidRPr="0010211B">
        <w:rPr>
          <w:rFonts w:ascii="Arial" w:hAnsi="Arial" w:cs="Arial"/>
          <w:i/>
          <w:sz w:val="21"/>
          <w:szCs w:val="21"/>
        </w:rPr>
        <w:t xml:space="preserve">Duration: </w:t>
      </w:r>
      <w:r w:rsidR="002B12D7">
        <w:rPr>
          <w:rFonts w:ascii="Arial" w:hAnsi="Arial" w:cs="Arial"/>
          <w:i/>
          <w:sz w:val="21"/>
          <w:szCs w:val="21"/>
        </w:rPr>
        <w:t>Summer</w:t>
      </w:r>
      <w:r w:rsidRPr="0010211B">
        <w:rPr>
          <w:rFonts w:ascii="Arial" w:hAnsi="Arial" w:cs="Arial"/>
          <w:i/>
          <w:sz w:val="21"/>
          <w:szCs w:val="21"/>
        </w:rPr>
        <w:t xml:space="preserve"> </w:t>
      </w:r>
      <w:r w:rsidR="0010211B">
        <w:rPr>
          <w:rFonts w:ascii="Arial" w:hAnsi="Arial" w:cs="Arial"/>
          <w:i/>
          <w:sz w:val="21"/>
          <w:szCs w:val="21"/>
        </w:rPr>
        <w:t>from</w:t>
      </w:r>
      <w:r w:rsidR="00700055">
        <w:rPr>
          <w:rFonts w:ascii="Arial" w:hAnsi="Arial" w:cs="Arial"/>
          <w:i/>
          <w:sz w:val="21"/>
          <w:szCs w:val="21"/>
        </w:rPr>
        <w:t xml:space="preserve"> </w:t>
      </w:r>
      <w:r w:rsidR="002B12D7">
        <w:rPr>
          <w:rFonts w:ascii="Arial" w:hAnsi="Arial" w:cs="Arial"/>
          <w:i/>
          <w:sz w:val="21"/>
          <w:szCs w:val="21"/>
        </w:rPr>
        <w:t>11</w:t>
      </w:r>
      <w:r w:rsidR="00700055">
        <w:rPr>
          <w:rFonts w:ascii="Arial" w:hAnsi="Arial" w:cs="Arial"/>
          <w:i/>
          <w:sz w:val="21"/>
          <w:szCs w:val="21"/>
        </w:rPr>
        <w:t>/0</w:t>
      </w:r>
      <w:r w:rsidR="002B12D7">
        <w:rPr>
          <w:rFonts w:ascii="Arial" w:hAnsi="Arial" w:cs="Arial"/>
          <w:i/>
          <w:sz w:val="21"/>
          <w:szCs w:val="21"/>
        </w:rPr>
        <w:t>5</w:t>
      </w:r>
      <w:r w:rsidR="00700055">
        <w:rPr>
          <w:rFonts w:ascii="Arial" w:hAnsi="Arial" w:cs="Arial"/>
          <w:i/>
          <w:sz w:val="21"/>
          <w:szCs w:val="21"/>
        </w:rPr>
        <w:t xml:space="preserve">/2026 </w:t>
      </w:r>
      <w:r w:rsidR="00155788" w:rsidRPr="0010211B">
        <w:rPr>
          <w:rFonts w:ascii="Arial" w:hAnsi="Arial" w:cs="Arial"/>
          <w:i/>
          <w:sz w:val="21"/>
          <w:szCs w:val="21"/>
        </w:rPr>
        <w:t>to</w:t>
      </w:r>
      <w:r w:rsidR="00700055">
        <w:rPr>
          <w:rFonts w:ascii="Arial" w:hAnsi="Arial" w:cs="Arial"/>
          <w:i/>
          <w:sz w:val="21"/>
          <w:szCs w:val="21"/>
        </w:rPr>
        <w:t xml:space="preserve"> 2</w:t>
      </w:r>
      <w:r w:rsidR="002B12D7">
        <w:rPr>
          <w:rFonts w:ascii="Arial" w:hAnsi="Arial" w:cs="Arial"/>
          <w:i/>
          <w:sz w:val="21"/>
          <w:szCs w:val="21"/>
        </w:rPr>
        <w:t>6</w:t>
      </w:r>
      <w:r w:rsidR="00700055">
        <w:rPr>
          <w:rFonts w:ascii="Arial" w:hAnsi="Arial" w:cs="Arial"/>
          <w:i/>
          <w:sz w:val="21"/>
          <w:szCs w:val="21"/>
        </w:rPr>
        <w:t>/0</w:t>
      </w:r>
      <w:r w:rsidR="00EF7C82">
        <w:rPr>
          <w:rFonts w:ascii="Arial" w:hAnsi="Arial" w:cs="Arial"/>
          <w:i/>
          <w:sz w:val="21"/>
          <w:szCs w:val="21"/>
        </w:rPr>
        <w:t>7</w:t>
      </w:r>
      <w:r w:rsidR="00700055">
        <w:rPr>
          <w:rFonts w:ascii="Arial" w:hAnsi="Arial" w:cs="Arial"/>
          <w:i/>
          <w:sz w:val="21"/>
          <w:szCs w:val="21"/>
        </w:rPr>
        <w:t>/2026</w:t>
      </w:r>
    </w:p>
    <w:p w14:paraId="6BF8805C" w14:textId="77777777" w:rsidR="00E9302C" w:rsidRPr="0010211B" w:rsidRDefault="00E9302C" w:rsidP="0010211B">
      <w:pPr>
        <w:ind w:left="284" w:hanging="284"/>
        <w:outlineLvl w:val="0"/>
        <w:rPr>
          <w:rFonts w:ascii="Arial" w:hAnsi="Arial" w:cs="Arial"/>
          <w:i/>
          <w:sz w:val="21"/>
          <w:szCs w:val="21"/>
        </w:rPr>
      </w:pPr>
    </w:p>
    <w:p w14:paraId="37612C1A" w14:textId="3F0179C9" w:rsidR="00947C41" w:rsidRPr="0010211B" w:rsidRDefault="00947C41" w:rsidP="0010211B">
      <w:pPr>
        <w:numPr>
          <w:ilvl w:val="0"/>
          <w:numId w:val="7"/>
        </w:numPr>
        <w:ind w:left="284" w:hanging="284"/>
        <w:outlineLvl w:val="0"/>
        <w:rPr>
          <w:rFonts w:ascii="Arial" w:hAnsi="Arial" w:cs="Arial"/>
          <w:b/>
          <w:sz w:val="21"/>
          <w:szCs w:val="21"/>
        </w:rPr>
      </w:pPr>
      <w:r w:rsidRPr="0010211B">
        <w:rPr>
          <w:rFonts w:ascii="Arial" w:hAnsi="Arial" w:cs="Arial"/>
          <w:b/>
          <w:sz w:val="21"/>
          <w:szCs w:val="21"/>
        </w:rPr>
        <w:t>Số lớp triển khai</w:t>
      </w:r>
      <w:r w:rsidR="005E07E5" w:rsidRPr="0010211B">
        <w:rPr>
          <w:rFonts w:ascii="Arial" w:hAnsi="Arial" w:cs="Arial"/>
          <w:b/>
          <w:sz w:val="21"/>
          <w:szCs w:val="21"/>
        </w:rPr>
        <w:t>/</w:t>
      </w:r>
      <w:r w:rsidRPr="0010211B">
        <w:rPr>
          <w:rFonts w:ascii="Arial" w:hAnsi="Arial" w:cs="Arial"/>
          <w:i/>
          <w:sz w:val="21"/>
          <w:szCs w:val="21"/>
        </w:rPr>
        <w:t>Number of classes</w:t>
      </w:r>
      <w:r w:rsidR="00135C99">
        <w:rPr>
          <w:rFonts w:ascii="Arial" w:hAnsi="Arial" w:cs="Arial"/>
          <w:i/>
          <w:sz w:val="21"/>
          <w:szCs w:val="21"/>
        </w:rPr>
        <w:t xml:space="preserve">: </w:t>
      </w:r>
      <w:r w:rsidR="00700055">
        <w:rPr>
          <w:rFonts w:ascii="Arial" w:hAnsi="Arial" w:cs="Arial"/>
          <w:i/>
          <w:sz w:val="21"/>
          <w:szCs w:val="21"/>
        </w:rPr>
        <w:t>0</w:t>
      </w:r>
      <w:r w:rsidR="002B12D7">
        <w:rPr>
          <w:rFonts w:ascii="Arial" w:hAnsi="Arial" w:cs="Arial"/>
          <w:i/>
          <w:sz w:val="21"/>
          <w:szCs w:val="21"/>
        </w:rPr>
        <w:t>2</w:t>
      </w:r>
    </w:p>
    <w:p w14:paraId="25E5C3D4" w14:textId="77777777" w:rsidR="00E9302C" w:rsidRPr="0010211B" w:rsidRDefault="00E9302C" w:rsidP="0010211B">
      <w:pPr>
        <w:ind w:left="284" w:hanging="284"/>
        <w:outlineLvl w:val="0"/>
        <w:rPr>
          <w:rFonts w:ascii="Arial" w:hAnsi="Arial" w:cs="Arial"/>
          <w:b/>
          <w:sz w:val="21"/>
          <w:szCs w:val="21"/>
        </w:rPr>
      </w:pPr>
    </w:p>
    <w:p w14:paraId="7A966272" w14:textId="77777777" w:rsidR="00B16FBB" w:rsidRPr="0010211B" w:rsidRDefault="00B16FBB" w:rsidP="0010211B">
      <w:pPr>
        <w:numPr>
          <w:ilvl w:val="0"/>
          <w:numId w:val="7"/>
        </w:numPr>
        <w:ind w:left="284" w:hanging="284"/>
        <w:outlineLvl w:val="0"/>
        <w:rPr>
          <w:rFonts w:ascii="Arial" w:hAnsi="Arial" w:cs="Arial"/>
          <w:b/>
          <w:sz w:val="21"/>
          <w:szCs w:val="21"/>
        </w:rPr>
      </w:pPr>
      <w:r w:rsidRPr="0010211B">
        <w:rPr>
          <w:rFonts w:ascii="Arial" w:hAnsi="Arial" w:cs="Arial"/>
          <w:b/>
          <w:sz w:val="21"/>
          <w:szCs w:val="21"/>
        </w:rPr>
        <w:t xml:space="preserve">Đề cương </w:t>
      </w:r>
      <w:r w:rsidR="007A0124" w:rsidRPr="0010211B">
        <w:rPr>
          <w:rFonts w:ascii="Arial" w:hAnsi="Arial" w:cs="Arial"/>
          <w:b/>
          <w:sz w:val="21"/>
          <w:szCs w:val="21"/>
        </w:rPr>
        <w:t>triển khai</w:t>
      </w:r>
      <w:r w:rsidRPr="0010211B">
        <w:rPr>
          <w:rFonts w:ascii="Arial" w:hAnsi="Arial" w:cs="Arial"/>
          <w:b/>
          <w:sz w:val="21"/>
          <w:szCs w:val="21"/>
        </w:rPr>
        <w:t xml:space="preserve">: </w:t>
      </w:r>
      <w:r w:rsidRPr="0010211B">
        <w:rPr>
          <w:rFonts w:ascii="Arial" w:hAnsi="Arial" w:cs="Arial"/>
          <w:color w:val="C00000"/>
          <w:sz w:val="21"/>
          <w:szCs w:val="21"/>
        </w:rPr>
        <w:t xml:space="preserve">&lt;nêu tên, link syllabus triển khai trên </w:t>
      </w:r>
      <w:r w:rsidR="000F5261">
        <w:rPr>
          <w:rFonts w:ascii="Arial" w:hAnsi="Arial" w:cs="Arial"/>
          <w:color w:val="C00000"/>
          <w:sz w:val="21"/>
          <w:szCs w:val="21"/>
        </w:rPr>
        <w:t>L</w:t>
      </w:r>
      <w:r w:rsidRPr="0010211B">
        <w:rPr>
          <w:rFonts w:ascii="Arial" w:hAnsi="Arial" w:cs="Arial"/>
          <w:color w:val="C00000"/>
          <w:sz w:val="21"/>
          <w:szCs w:val="21"/>
        </w:rPr>
        <w:t>MS&gt;</w:t>
      </w:r>
    </w:p>
    <w:p w14:paraId="764BA5B9" w14:textId="77777777" w:rsidR="00A0064C" w:rsidRPr="0010211B" w:rsidRDefault="00095522" w:rsidP="0032734A">
      <w:pPr>
        <w:ind w:left="284"/>
        <w:outlineLvl w:val="0"/>
        <w:rPr>
          <w:rFonts w:ascii="Arial" w:hAnsi="Arial" w:cs="Arial"/>
          <w:i/>
          <w:sz w:val="21"/>
          <w:szCs w:val="21"/>
        </w:rPr>
      </w:pPr>
      <w:r w:rsidRPr="0010211B">
        <w:rPr>
          <w:rFonts w:ascii="Arial" w:hAnsi="Arial" w:cs="Arial"/>
          <w:i/>
          <w:sz w:val="21"/>
          <w:szCs w:val="21"/>
        </w:rPr>
        <w:t xml:space="preserve">Implement in accordance with Syllabus: </w:t>
      </w:r>
      <w:r w:rsidR="0010211B">
        <w:rPr>
          <w:rFonts w:ascii="Arial" w:hAnsi="Arial" w:cs="Arial"/>
          <w:i/>
          <w:color w:val="C00000"/>
          <w:sz w:val="21"/>
          <w:szCs w:val="21"/>
        </w:rPr>
        <w:t>&lt;name of s</w:t>
      </w:r>
      <w:r w:rsidRPr="0010211B">
        <w:rPr>
          <w:rFonts w:ascii="Arial" w:hAnsi="Arial" w:cs="Arial"/>
          <w:i/>
          <w:color w:val="C00000"/>
          <w:sz w:val="21"/>
          <w:szCs w:val="21"/>
        </w:rPr>
        <w:t xml:space="preserve">yllabus and link to </w:t>
      </w:r>
      <w:r w:rsidR="000F5261">
        <w:rPr>
          <w:rFonts w:ascii="Arial" w:hAnsi="Arial" w:cs="Arial"/>
          <w:i/>
          <w:color w:val="C00000"/>
          <w:sz w:val="21"/>
          <w:szCs w:val="21"/>
        </w:rPr>
        <w:t>L</w:t>
      </w:r>
      <w:r w:rsidRPr="0010211B">
        <w:rPr>
          <w:rFonts w:ascii="Arial" w:hAnsi="Arial" w:cs="Arial"/>
          <w:i/>
          <w:color w:val="C00000"/>
          <w:sz w:val="21"/>
          <w:szCs w:val="21"/>
        </w:rPr>
        <w:t>MS&gt;</w:t>
      </w:r>
    </w:p>
    <w:p w14:paraId="4F21A337" w14:textId="77777777" w:rsidR="00E9302C" w:rsidRPr="0010211B" w:rsidRDefault="00E9302C" w:rsidP="0010211B">
      <w:pPr>
        <w:ind w:left="284" w:hanging="284"/>
        <w:outlineLvl w:val="0"/>
        <w:rPr>
          <w:rFonts w:ascii="Arial" w:hAnsi="Arial" w:cs="Arial"/>
          <w:i/>
          <w:sz w:val="21"/>
          <w:szCs w:val="21"/>
        </w:rPr>
      </w:pPr>
    </w:p>
    <w:p w14:paraId="587F5C4E" w14:textId="77777777" w:rsidR="0077420C" w:rsidRPr="0010211B" w:rsidRDefault="0077420C" w:rsidP="0010211B">
      <w:pPr>
        <w:numPr>
          <w:ilvl w:val="0"/>
          <w:numId w:val="7"/>
        </w:numPr>
        <w:ind w:left="284" w:hanging="284"/>
        <w:outlineLvl w:val="0"/>
        <w:rPr>
          <w:rFonts w:ascii="Arial" w:hAnsi="Arial" w:cs="Arial"/>
          <w:b/>
          <w:sz w:val="21"/>
          <w:szCs w:val="21"/>
        </w:rPr>
      </w:pPr>
      <w:r w:rsidRPr="0010211B">
        <w:rPr>
          <w:rFonts w:ascii="Arial" w:hAnsi="Arial" w:cs="Arial"/>
          <w:b/>
          <w:sz w:val="21"/>
          <w:szCs w:val="21"/>
        </w:rPr>
        <w:t xml:space="preserve">Danh sách Giảng viên </w:t>
      </w:r>
      <w:r w:rsidR="005E07E5" w:rsidRPr="0010211B">
        <w:rPr>
          <w:rFonts w:ascii="Arial" w:hAnsi="Arial" w:cs="Arial"/>
          <w:b/>
          <w:sz w:val="21"/>
          <w:szCs w:val="21"/>
        </w:rPr>
        <w:t>triển khai</w:t>
      </w:r>
      <w:r w:rsidR="006D6E73" w:rsidRPr="0010211B">
        <w:rPr>
          <w:rFonts w:ascii="Arial" w:hAnsi="Arial" w:cs="Arial"/>
          <w:b/>
          <w:sz w:val="21"/>
          <w:szCs w:val="21"/>
        </w:rPr>
        <w:t xml:space="preserve"> học phần</w:t>
      </w:r>
      <w:r w:rsidR="005E07E5" w:rsidRPr="0010211B">
        <w:rPr>
          <w:rFonts w:ascii="Arial" w:hAnsi="Arial" w:cs="Arial"/>
          <w:b/>
          <w:sz w:val="21"/>
          <w:szCs w:val="21"/>
        </w:rPr>
        <w:t>/</w:t>
      </w:r>
      <w:r w:rsidR="005E07E5" w:rsidRPr="0010211B">
        <w:rPr>
          <w:rFonts w:ascii="Arial" w:hAnsi="Arial" w:cs="Arial"/>
          <w:i/>
          <w:sz w:val="21"/>
          <w:szCs w:val="21"/>
        </w:rPr>
        <w:t xml:space="preserve"> List of Classes and Lecturers:</w:t>
      </w:r>
    </w:p>
    <w:tbl>
      <w:tblPr>
        <w:tblW w:w="86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3685"/>
        <w:gridCol w:w="624"/>
        <w:gridCol w:w="3685"/>
      </w:tblGrid>
      <w:tr w:rsidR="00A0064C" w:rsidRPr="0010211B" w14:paraId="742646C9" w14:textId="77777777" w:rsidTr="00BD6EC6">
        <w:tc>
          <w:tcPr>
            <w:tcW w:w="624" w:type="dxa"/>
            <w:shd w:val="clear" w:color="auto" w:fill="F2F2F2"/>
          </w:tcPr>
          <w:p w14:paraId="290508AF" w14:textId="77777777" w:rsidR="00A0064C" w:rsidRPr="0010211B" w:rsidRDefault="00341A7A" w:rsidP="0010211B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STT</w:t>
            </w:r>
          </w:p>
          <w:p w14:paraId="412AEE14" w14:textId="77777777" w:rsidR="00A0064C" w:rsidRPr="0010211B" w:rsidRDefault="00A0064C" w:rsidP="0010211B">
            <w:pPr>
              <w:ind w:left="284" w:hanging="284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10211B">
              <w:rPr>
                <w:rFonts w:ascii="Arial" w:hAnsi="Arial" w:cs="Arial"/>
                <w:i/>
                <w:sz w:val="21"/>
                <w:szCs w:val="21"/>
              </w:rPr>
              <w:t>No.</w:t>
            </w:r>
          </w:p>
        </w:tc>
        <w:tc>
          <w:tcPr>
            <w:tcW w:w="3685" w:type="dxa"/>
            <w:shd w:val="clear" w:color="auto" w:fill="F2F2F2"/>
          </w:tcPr>
          <w:p w14:paraId="26FC3A34" w14:textId="77777777" w:rsidR="00A0064C" w:rsidRPr="0010211B" w:rsidRDefault="00A0064C" w:rsidP="0010211B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0211B">
              <w:rPr>
                <w:rFonts w:ascii="Arial" w:hAnsi="Arial" w:cs="Arial"/>
                <w:sz w:val="21"/>
                <w:szCs w:val="21"/>
              </w:rPr>
              <w:t>Tên giảng viên</w:t>
            </w:r>
          </w:p>
          <w:p w14:paraId="35519490" w14:textId="77777777" w:rsidR="00A0064C" w:rsidRPr="0010211B" w:rsidRDefault="00A0064C" w:rsidP="0010211B">
            <w:pPr>
              <w:ind w:left="284" w:hanging="284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10211B">
              <w:rPr>
                <w:rFonts w:ascii="Arial" w:hAnsi="Arial" w:cs="Arial"/>
                <w:i/>
                <w:sz w:val="21"/>
                <w:szCs w:val="21"/>
              </w:rPr>
              <w:t>Lecturer</w:t>
            </w:r>
          </w:p>
        </w:tc>
        <w:tc>
          <w:tcPr>
            <w:tcW w:w="624" w:type="dxa"/>
            <w:shd w:val="clear" w:color="auto" w:fill="F2F2F2"/>
          </w:tcPr>
          <w:p w14:paraId="15BD3095" w14:textId="77777777" w:rsidR="00A0064C" w:rsidRPr="0010211B" w:rsidRDefault="00E9302C" w:rsidP="0010211B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0211B">
              <w:rPr>
                <w:rFonts w:ascii="Arial" w:hAnsi="Arial" w:cs="Arial"/>
                <w:sz w:val="21"/>
                <w:szCs w:val="21"/>
              </w:rPr>
              <w:t>S</w:t>
            </w:r>
            <w:r w:rsidR="00341A7A">
              <w:rPr>
                <w:rFonts w:ascii="Arial" w:hAnsi="Arial" w:cs="Arial"/>
                <w:sz w:val="21"/>
                <w:szCs w:val="21"/>
              </w:rPr>
              <w:t>TT</w:t>
            </w:r>
          </w:p>
          <w:p w14:paraId="15FD768F" w14:textId="77777777" w:rsidR="00A0064C" w:rsidRPr="0010211B" w:rsidRDefault="00A0064C" w:rsidP="0010211B">
            <w:pPr>
              <w:ind w:left="284" w:hanging="284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10211B">
              <w:rPr>
                <w:rFonts w:ascii="Arial" w:hAnsi="Arial" w:cs="Arial"/>
                <w:i/>
                <w:sz w:val="21"/>
                <w:szCs w:val="21"/>
              </w:rPr>
              <w:t>No.</w:t>
            </w:r>
          </w:p>
        </w:tc>
        <w:tc>
          <w:tcPr>
            <w:tcW w:w="3685" w:type="dxa"/>
            <w:shd w:val="clear" w:color="auto" w:fill="F2F2F2"/>
          </w:tcPr>
          <w:p w14:paraId="37BA08CB" w14:textId="77777777" w:rsidR="00A0064C" w:rsidRPr="0010211B" w:rsidRDefault="00A0064C" w:rsidP="0010211B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0211B">
              <w:rPr>
                <w:rFonts w:ascii="Arial" w:hAnsi="Arial" w:cs="Arial"/>
                <w:sz w:val="21"/>
                <w:szCs w:val="21"/>
              </w:rPr>
              <w:t>Tên giảng viên</w:t>
            </w:r>
          </w:p>
          <w:p w14:paraId="76F01A1A" w14:textId="77777777" w:rsidR="00A0064C" w:rsidRPr="0010211B" w:rsidRDefault="00A0064C" w:rsidP="0010211B">
            <w:pPr>
              <w:ind w:left="284" w:hanging="284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10211B">
              <w:rPr>
                <w:rFonts w:ascii="Arial" w:hAnsi="Arial" w:cs="Arial"/>
                <w:i/>
                <w:sz w:val="21"/>
                <w:szCs w:val="21"/>
              </w:rPr>
              <w:t>Lecturer</w:t>
            </w:r>
          </w:p>
        </w:tc>
      </w:tr>
      <w:tr w:rsidR="00645E17" w:rsidRPr="0010211B" w14:paraId="23009C92" w14:textId="77777777" w:rsidTr="00A430E6">
        <w:tc>
          <w:tcPr>
            <w:tcW w:w="624" w:type="dxa"/>
          </w:tcPr>
          <w:p w14:paraId="7B768A39" w14:textId="77777777" w:rsidR="00645E17" w:rsidRPr="0010211B" w:rsidRDefault="00645E17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</w:t>
            </w:r>
          </w:p>
        </w:tc>
        <w:tc>
          <w:tcPr>
            <w:tcW w:w="3685" w:type="dxa"/>
            <w:vAlign w:val="center"/>
          </w:tcPr>
          <w:p w14:paraId="0DA19AA1" w14:textId="4F91653E" w:rsidR="00645E17" w:rsidRDefault="00700055" w:rsidP="0029145D">
            <w:pPr>
              <w:ind w:firstLineChars="100" w:firstLine="2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</w:t>
            </w:r>
            <w:r w:rsidR="002B12D7">
              <w:rPr>
                <w:rFonts w:ascii="Calibri" w:hAnsi="Calibri" w:cs="Calibri"/>
                <w:sz w:val="22"/>
                <w:szCs w:val="22"/>
              </w:rPr>
              <w:t>20A04</w:t>
            </w:r>
            <w:r>
              <w:rPr>
                <w:rFonts w:ascii="Calibri" w:hAnsi="Calibri" w:cs="Calibri"/>
                <w:sz w:val="22"/>
                <w:szCs w:val="22"/>
              </w:rPr>
              <w:t>- Lê Thị Bích Tra</w:t>
            </w:r>
          </w:p>
        </w:tc>
        <w:tc>
          <w:tcPr>
            <w:tcW w:w="624" w:type="dxa"/>
          </w:tcPr>
          <w:p w14:paraId="0BB5D7F3" w14:textId="77777777" w:rsidR="00645E17" w:rsidRPr="0010211B" w:rsidRDefault="00645E17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4</w:t>
            </w:r>
          </w:p>
        </w:tc>
        <w:tc>
          <w:tcPr>
            <w:tcW w:w="3685" w:type="dxa"/>
          </w:tcPr>
          <w:p w14:paraId="5A2A475D" w14:textId="77777777" w:rsidR="00645E17" w:rsidRPr="0010211B" w:rsidRDefault="00645E17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45E17" w:rsidRPr="0010211B" w14:paraId="512880F4" w14:textId="77777777" w:rsidTr="00A430E6">
        <w:tc>
          <w:tcPr>
            <w:tcW w:w="624" w:type="dxa"/>
          </w:tcPr>
          <w:p w14:paraId="69834216" w14:textId="77777777" w:rsidR="00645E17" w:rsidRPr="0010211B" w:rsidRDefault="00645E17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3685" w:type="dxa"/>
            <w:vAlign w:val="center"/>
          </w:tcPr>
          <w:p w14:paraId="6B8B36E8" w14:textId="71FD935C" w:rsidR="00645E17" w:rsidRDefault="002B12D7" w:rsidP="00645E17">
            <w:pPr>
              <w:ind w:firstLineChars="100" w:firstLine="2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</w:t>
            </w:r>
            <w:r>
              <w:rPr>
                <w:rFonts w:ascii="Calibri" w:hAnsi="Calibri" w:cs="Calibri"/>
                <w:sz w:val="22"/>
                <w:szCs w:val="22"/>
              </w:rPr>
              <w:t>20A01</w:t>
            </w:r>
            <w:r>
              <w:rPr>
                <w:rFonts w:ascii="Calibri" w:hAnsi="Calibri" w:cs="Calibri"/>
                <w:sz w:val="22"/>
                <w:szCs w:val="22"/>
              </w:rPr>
              <w:t>- Lê Thị Bích Tra</w:t>
            </w:r>
          </w:p>
        </w:tc>
        <w:tc>
          <w:tcPr>
            <w:tcW w:w="624" w:type="dxa"/>
          </w:tcPr>
          <w:p w14:paraId="56C65838" w14:textId="77777777" w:rsidR="00645E17" w:rsidRPr="0010211B" w:rsidRDefault="0029145D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</w:t>
            </w:r>
          </w:p>
        </w:tc>
        <w:tc>
          <w:tcPr>
            <w:tcW w:w="3685" w:type="dxa"/>
          </w:tcPr>
          <w:p w14:paraId="12333297" w14:textId="77777777" w:rsidR="00645E17" w:rsidRPr="0010211B" w:rsidRDefault="00645E17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45E17" w:rsidRPr="0010211B" w14:paraId="15635B4C" w14:textId="77777777" w:rsidTr="00A430E6">
        <w:tc>
          <w:tcPr>
            <w:tcW w:w="624" w:type="dxa"/>
          </w:tcPr>
          <w:p w14:paraId="19E7F007" w14:textId="77777777" w:rsidR="00645E17" w:rsidRPr="0010211B" w:rsidRDefault="00645E17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3685" w:type="dxa"/>
            <w:vAlign w:val="center"/>
          </w:tcPr>
          <w:p w14:paraId="71EFF8C8" w14:textId="77777777" w:rsidR="00645E17" w:rsidRDefault="00645E17" w:rsidP="00645E17">
            <w:pPr>
              <w:ind w:firstLineChars="100" w:firstLine="22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4" w:type="dxa"/>
          </w:tcPr>
          <w:p w14:paraId="1E28125C" w14:textId="77777777" w:rsidR="00645E17" w:rsidRPr="0010211B" w:rsidRDefault="0029145D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6</w:t>
            </w:r>
          </w:p>
        </w:tc>
        <w:tc>
          <w:tcPr>
            <w:tcW w:w="3685" w:type="dxa"/>
          </w:tcPr>
          <w:p w14:paraId="02551716" w14:textId="77777777" w:rsidR="00645E17" w:rsidRPr="0010211B" w:rsidRDefault="00645E17" w:rsidP="00645E17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1FB21DD9" w14:textId="77777777" w:rsidR="00E9302C" w:rsidRPr="0010211B" w:rsidRDefault="00E9302C" w:rsidP="0010211B">
      <w:pPr>
        <w:ind w:left="284" w:hanging="284"/>
        <w:rPr>
          <w:rFonts w:ascii="Arial" w:hAnsi="Arial" w:cs="Arial"/>
          <w:b/>
          <w:sz w:val="21"/>
          <w:szCs w:val="21"/>
        </w:rPr>
      </w:pPr>
    </w:p>
    <w:p w14:paraId="0F2FD0E5" w14:textId="77777777" w:rsidR="00035FD6" w:rsidRPr="0010211B" w:rsidRDefault="00693DDB" w:rsidP="0010211B">
      <w:pPr>
        <w:numPr>
          <w:ilvl w:val="0"/>
          <w:numId w:val="7"/>
        </w:numPr>
        <w:ind w:left="284" w:hanging="284"/>
        <w:rPr>
          <w:rFonts w:ascii="Arial" w:hAnsi="Arial" w:cs="Arial"/>
          <w:b/>
          <w:sz w:val="21"/>
          <w:szCs w:val="21"/>
        </w:rPr>
      </w:pPr>
      <w:r w:rsidRPr="0010211B">
        <w:rPr>
          <w:rFonts w:ascii="Arial" w:hAnsi="Arial" w:cs="Arial"/>
          <w:b/>
          <w:sz w:val="21"/>
          <w:szCs w:val="21"/>
        </w:rPr>
        <w:t>D</w:t>
      </w:r>
      <w:r w:rsidR="005D303B" w:rsidRPr="0010211B">
        <w:rPr>
          <w:rFonts w:ascii="Arial" w:hAnsi="Arial" w:cs="Arial"/>
          <w:b/>
          <w:sz w:val="21"/>
          <w:szCs w:val="21"/>
        </w:rPr>
        <w:t xml:space="preserve">anh sách </w:t>
      </w:r>
      <w:r w:rsidR="006D6E73" w:rsidRPr="0010211B">
        <w:rPr>
          <w:rFonts w:ascii="Arial" w:hAnsi="Arial" w:cs="Arial"/>
          <w:b/>
          <w:sz w:val="21"/>
          <w:szCs w:val="21"/>
        </w:rPr>
        <w:t>giảng viên hỗ trợ</w:t>
      </w:r>
      <w:r w:rsidR="005D303B" w:rsidRPr="0010211B">
        <w:rPr>
          <w:rFonts w:ascii="Arial" w:hAnsi="Arial" w:cs="Arial"/>
          <w:b/>
          <w:sz w:val="21"/>
          <w:szCs w:val="21"/>
        </w:rPr>
        <w:t xml:space="preserve">, </w:t>
      </w:r>
      <w:r w:rsidR="007A0124" w:rsidRPr="0010211B">
        <w:rPr>
          <w:rFonts w:ascii="Arial" w:hAnsi="Arial" w:cs="Arial"/>
          <w:b/>
          <w:sz w:val="21"/>
          <w:szCs w:val="21"/>
        </w:rPr>
        <w:t xml:space="preserve">trợ giảng, </w:t>
      </w:r>
      <w:r w:rsidR="005D303B" w:rsidRPr="0010211B">
        <w:rPr>
          <w:rFonts w:ascii="Arial" w:hAnsi="Arial" w:cs="Arial"/>
          <w:b/>
          <w:sz w:val="21"/>
          <w:szCs w:val="21"/>
        </w:rPr>
        <w:t>khách mời</w:t>
      </w:r>
      <w:r w:rsidR="006D6E73" w:rsidRPr="0010211B">
        <w:rPr>
          <w:rFonts w:ascii="Arial" w:hAnsi="Arial" w:cs="Arial"/>
          <w:b/>
          <w:sz w:val="21"/>
          <w:szCs w:val="21"/>
        </w:rPr>
        <w:t xml:space="preserve"> (nếu có)</w:t>
      </w:r>
      <w:r w:rsidR="005D303B" w:rsidRPr="0010211B">
        <w:rPr>
          <w:rFonts w:ascii="Arial" w:hAnsi="Arial" w:cs="Arial"/>
          <w:b/>
          <w:sz w:val="21"/>
          <w:szCs w:val="21"/>
        </w:rPr>
        <w:t xml:space="preserve">, </w:t>
      </w:r>
    </w:p>
    <w:p w14:paraId="386DAA79" w14:textId="77777777" w:rsidR="006D6E73" w:rsidRPr="0010211B" w:rsidRDefault="00524DFC" w:rsidP="0010211B">
      <w:pPr>
        <w:ind w:left="284" w:hanging="284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 xml:space="preserve">     </w:t>
      </w:r>
      <w:r w:rsidR="00693DDB" w:rsidRPr="0010211B">
        <w:rPr>
          <w:rFonts w:ascii="Arial" w:hAnsi="Arial" w:cs="Arial"/>
          <w:i/>
          <w:sz w:val="21"/>
          <w:szCs w:val="21"/>
        </w:rPr>
        <w:t>S</w:t>
      </w:r>
      <w:r w:rsidR="00716930" w:rsidRPr="0010211B">
        <w:rPr>
          <w:rFonts w:ascii="Arial" w:hAnsi="Arial" w:cs="Arial"/>
          <w:i/>
          <w:sz w:val="21"/>
          <w:szCs w:val="21"/>
        </w:rPr>
        <w:t>upporting Lecturers</w:t>
      </w:r>
      <w:r w:rsidR="005D303B" w:rsidRPr="0010211B">
        <w:rPr>
          <w:rFonts w:ascii="Arial" w:hAnsi="Arial" w:cs="Arial"/>
          <w:i/>
          <w:sz w:val="21"/>
          <w:szCs w:val="21"/>
        </w:rPr>
        <w:t xml:space="preserve">, </w:t>
      </w:r>
      <w:r w:rsidR="007A0124" w:rsidRPr="0010211B">
        <w:rPr>
          <w:rFonts w:ascii="Arial" w:hAnsi="Arial" w:cs="Arial"/>
          <w:i/>
          <w:sz w:val="21"/>
          <w:szCs w:val="21"/>
        </w:rPr>
        <w:t xml:space="preserve">assistants, </w:t>
      </w:r>
      <w:r w:rsidR="005D303B" w:rsidRPr="0010211B">
        <w:rPr>
          <w:rFonts w:ascii="Arial" w:hAnsi="Arial" w:cs="Arial"/>
          <w:i/>
          <w:sz w:val="21"/>
          <w:szCs w:val="21"/>
        </w:rPr>
        <w:t>guest speakers</w:t>
      </w:r>
      <w:r w:rsidR="00716930" w:rsidRPr="0010211B">
        <w:rPr>
          <w:rFonts w:ascii="Arial" w:hAnsi="Arial" w:cs="Arial"/>
          <w:i/>
          <w:sz w:val="21"/>
          <w:szCs w:val="21"/>
        </w:rPr>
        <w:t xml:space="preserve"> (if any)</w:t>
      </w:r>
    </w:p>
    <w:tbl>
      <w:tblPr>
        <w:tblW w:w="86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1134"/>
        <w:gridCol w:w="1134"/>
        <w:gridCol w:w="1134"/>
        <w:gridCol w:w="1304"/>
        <w:gridCol w:w="1134"/>
        <w:gridCol w:w="1077"/>
        <w:gridCol w:w="1077"/>
      </w:tblGrid>
      <w:tr w:rsidR="00B04034" w:rsidRPr="0010211B" w14:paraId="2EA9F80F" w14:textId="77777777" w:rsidTr="00BD6EC6">
        <w:tc>
          <w:tcPr>
            <w:tcW w:w="624" w:type="dxa"/>
            <w:shd w:val="clear" w:color="auto" w:fill="F2F2F2"/>
            <w:vAlign w:val="center"/>
          </w:tcPr>
          <w:p w14:paraId="6231B028" w14:textId="77777777" w:rsidR="00693DDB" w:rsidRDefault="005E07E5" w:rsidP="00341A7A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S</w:t>
            </w:r>
            <w:r w:rsidR="00341A7A" w:rsidRPr="00BE3110">
              <w:rPr>
                <w:rFonts w:ascii="Arial" w:hAnsi="Arial" w:cs="Arial"/>
                <w:sz w:val="21"/>
                <w:szCs w:val="21"/>
              </w:rPr>
              <w:t>TT</w:t>
            </w:r>
          </w:p>
          <w:p w14:paraId="273FE452" w14:textId="77777777" w:rsidR="00A77B92" w:rsidRPr="00BE3110" w:rsidRDefault="00A77B92" w:rsidP="00341A7A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No.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926E5F2" w14:textId="77777777" w:rsidR="00693DDB" w:rsidRDefault="00693DDB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Họ và tên</w:t>
            </w:r>
          </w:p>
          <w:p w14:paraId="44504BAE" w14:textId="77777777" w:rsidR="00A77B92" w:rsidRPr="00BE3110" w:rsidRDefault="00A77B92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Full name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7743916" w14:textId="77777777" w:rsidR="00693DDB" w:rsidRDefault="00693DDB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Vai trò</w:t>
            </w:r>
          </w:p>
          <w:p w14:paraId="20BEE9E5" w14:textId="77777777" w:rsidR="00A77B92" w:rsidRPr="00BE3110" w:rsidRDefault="00A77B92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Role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71FB50E" w14:textId="77777777" w:rsidR="00693DDB" w:rsidRDefault="00693DDB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Nội dung</w:t>
            </w:r>
          </w:p>
          <w:p w14:paraId="7671C322" w14:textId="77777777" w:rsidR="00A77B92" w:rsidRPr="00BE3110" w:rsidRDefault="00A77B92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Content</w:t>
            </w:r>
          </w:p>
        </w:tc>
        <w:tc>
          <w:tcPr>
            <w:tcW w:w="1304" w:type="dxa"/>
            <w:shd w:val="clear" w:color="auto" w:fill="F2F2F2"/>
            <w:vAlign w:val="center"/>
          </w:tcPr>
          <w:p w14:paraId="0557E285" w14:textId="77777777" w:rsidR="00693DDB" w:rsidRDefault="00693DDB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Thời lượng</w:t>
            </w:r>
          </w:p>
          <w:p w14:paraId="1799C2D7" w14:textId="77777777" w:rsidR="00A77B92" w:rsidRPr="00BE3110" w:rsidRDefault="00A77B92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Duration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00D46044" w14:textId="77777777" w:rsidR="00693DDB" w:rsidRDefault="00693DDB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Thời gian</w:t>
            </w:r>
          </w:p>
          <w:p w14:paraId="6E7DBFFB" w14:textId="77777777" w:rsidR="00A77B92" w:rsidRPr="00BE3110" w:rsidRDefault="00A77B92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Time</w:t>
            </w:r>
          </w:p>
        </w:tc>
        <w:tc>
          <w:tcPr>
            <w:tcW w:w="1077" w:type="dxa"/>
            <w:shd w:val="clear" w:color="auto" w:fill="F2F2F2"/>
            <w:vAlign w:val="center"/>
          </w:tcPr>
          <w:p w14:paraId="693AF1A0" w14:textId="77777777" w:rsidR="00693DDB" w:rsidRDefault="00693DDB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Số lớp</w:t>
            </w:r>
          </w:p>
          <w:p w14:paraId="15546CA8" w14:textId="77777777" w:rsidR="00A77B92" w:rsidRPr="00BE3110" w:rsidRDefault="00A77B92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No of Class</w:t>
            </w:r>
          </w:p>
        </w:tc>
        <w:tc>
          <w:tcPr>
            <w:tcW w:w="1077" w:type="dxa"/>
            <w:shd w:val="clear" w:color="auto" w:fill="F2F2F2"/>
            <w:vAlign w:val="center"/>
          </w:tcPr>
          <w:p w14:paraId="62D9213A" w14:textId="77777777" w:rsidR="00693DDB" w:rsidRDefault="00693DDB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Kinh phí</w:t>
            </w:r>
          </w:p>
          <w:p w14:paraId="3EDC90C0" w14:textId="77777777" w:rsidR="00A77B92" w:rsidRPr="00BE3110" w:rsidRDefault="00A77B92" w:rsidP="003A4B5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Budget</w:t>
            </w:r>
          </w:p>
        </w:tc>
      </w:tr>
      <w:tr w:rsidR="00693DDB" w:rsidRPr="0010211B" w14:paraId="5223376A" w14:textId="77777777" w:rsidTr="003A4B5D">
        <w:tc>
          <w:tcPr>
            <w:tcW w:w="624" w:type="dxa"/>
          </w:tcPr>
          <w:p w14:paraId="499E16EA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50E1E314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04D14877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6BD5BAAB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304" w:type="dxa"/>
          </w:tcPr>
          <w:p w14:paraId="0167303B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6EB1EF85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3B3EA1FA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6CD8BEF9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</w:tr>
      <w:tr w:rsidR="00693DDB" w:rsidRPr="0010211B" w14:paraId="6588B68B" w14:textId="77777777" w:rsidTr="003A4B5D">
        <w:tc>
          <w:tcPr>
            <w:tcW w:w="624" w:type="dxa"/>
          </w:tcPr>
          <w:p w14:paraId="2C11B926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3EF89FE7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631B2420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2345DD35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304" w:type="dxa"/>
          </w:tcPr>
          <w:p w14:paraId="4A43FE37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2D7C5428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15B543A6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65F0E4DC" w14:textId="77777777" w:rsidR="00693DDB" w:rsidRPr="0010211B" w:rsidRDefault="00693DDB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</w:tr>
    </w:tbl>
    <w:p w14:paraId="48CFDE8B" w14:textId="77777777" w:rsidR="00E9302C" w:rsidRPr="0010211B" w:rsidRDefault="00E9302C" w:rsidP="0010211B">
      <w:pPr>
        <w:ind w:left="284" w:hanging="284"/>
        <w:rPr>
          <w:rFonts w:ascii="Arial" w:hAnsi="Arial" w:cs="Arial"/>
          <w:i/>
          <w:sz w:val="21"/>
          <w:szCs w:val="21"/>
        </w:rPr>
      </w:pPr>
    </w:p>
    <w:p w14:paraId="6999517C" w14:textId="77777777" w:rsidR="00693DDB" w:rsidRDefault="00693DDB" w:rsidP="0010211B">
      <w:pPr>
        <w:numPr>
          <w:ilvl w:val="0"/>
          <w:numId w:val="7"/>
        </w:numPr>
        <w:ind w:left="284" w:hanging="284"/>
        <w:rPr>
          <w:rFonts w:ascii="Arial" w:hAnsi="Arial" w:cs="Arial"/>
          <w:i/>
          <w:sz w:val="21"/>
          <w:szCs w:val="21"/>
        </w:rPr>
      </w:pPr>
      <w:r w:rsidRPr="0010211B">
        <w:rPr>
          <w:rFonts w:ascii="Arial" w:hAnsi="Arial" w:cs="Arial"/>
          <w:b/>
          <w:sz w:val="21"/>
          <w:szCs w:val="21"/>
        </w:rPr>
        <w:t>Các hoạt động phát sinh</w:t>
      </w:r>
      <w:r w:rsidR="00A0064C" w:rsidRPr="0010211B">
        <w:rPr>
          <w:rFonts w:ascii="Arial" w:hAnsi="Arial" w:cs="Arial"/>
          <w:b/>
          <w:sz w:val="21"/>
          <w:szCs w:val="21"/>
        </w:rPr>
        <w:t>:</w:t>
      </w:r>
      <w:r w:rsidR="005E07E5" w:rsidRPr="0010211B">
        <w:rPr>
          <w:rFonts w:ascii="Arial" w:hAnsi="Arial" w:cs="Arial"/>
          <w:b/>
          <w:sz w:val="21"/>
          <w:szCs w:val="21"/>
        </w:rPr>
        <w:t xml:space="preserve"> </w:t>
      </w:r>
      <w:r w:rsidR="005E07E5" w:rsidRPr="0010211B">
        <w:rPr>
          <w:rFonts w:ascii="Arial" w:hAnsi="Arial" w:cs="Arial"/>
          <w:i/>
          <w:sz w:val="21"/>
          <w:szCs w:val="21"/>
        </w:rPr>
        <w:t xml:space="preserve">Addtional </w:t>
      </w:r>
      <w:r w:rsidR="00F10F7F" w:rsidRPr="0010211B">
        <w:rPr>
          <w:rFonts w:ascii="Arial" w:hAnsi="Arial" w:cs="Arial"/>
          <w:i/>
          <w:sz w:val="21"/>
          <w:szCs w:val="21"/>
        </w:rPr>
        <w:t>Activities</w:t>
      </w:r>
      <w:r w:rsidR="005E07E5" w:rsidRPr="0010211B">
        <w:rPr>
          <w:rFonts w:ascii="Arial" w:hAnsi="Arial" w:cs="Arial"/>
          <w:i/>
          <w:sz w:val="21"/>
          <w:szCs w:val="21"/>
        </w:rPr>
        <w:t>:</w:t>
      </w:r>
    </w:p>
    <w:tbl>
      <w:tblPr>
        <w:tblW w:w="86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1134"/>
        <w:gridCol w:w="1134"/>
        <w:gridCol w:w="1134"/>
        <w:gridCol w:w="1304"/>
        <w:gridCol w:w="1134"/>
        <w:gridCol w:w="1077"/>
        <w:gridCol w:w="1077"/>
      </w:tblGrid>
      <w:tr w:rsidR="003A4B5D" w:rsidRPr="00BE3110" w14:paraId="452C8DA1" w14:textId="77777777" w:rsidTr="00BD6EC6">
        <w:tc>
          <w:tcPr>
            <w:tcW w:w="624" w:type="dxa"/>
            <w:shd w:val="clear" w:color="auto" w:fill="F2F2F2"/>
            <w:vAlign w:val="center"/>
          </w:tcPr>
          <w:p w14:paraId="39D7FDD4" w14:textId="77777777" w:rsidR="003A4B5D" w:rsidRDefault="003A4B5D" w:rsidP="00BD6EC6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STT</w:t>
            </w:r>
          </w:p>
          <w:p w14:paraId="2E318A8E" w14:textId="77777777" w:rsidR="00A77B92" w:rsidRPr="00BE3110" w:rsidRDefault="00A77B92" w:rsidP="00BD6EC6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No.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D9D2993" w14:textId="77777777" w:rsidR="003A4B5D" w:rsidRDefault="003A4B5D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Họ và tên</w:t>
            </w:r>
          </w:p>
          <w:p w14:paraId="5150CAE3" w14:textId="77777777" w:rsidR="00A77B92" w:rsidRPr="00BE3110" w:rsidRDefault="00A77B92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Full name</w:t>
            </w:r>
          </w:p>
        </w:tc>
        <w:tc>
          <w:tcPr>
            <w:tcW w:w="2268" w:type="dxa"/>
            <w:gridSpan w:val="2"/>
            <w:shd w:val="clear" w:color="auto" w:fill="F2F2F2"/>
            <w:vAlign w:val="center"/>
          </w:tcPr>
          <w:p w14:paraId="2384422E" w14:textId="77777777" w:rsidR="003A4B5D" w:rsidRDefault="003A4B5D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Mục tiêu</w:t>
            </w:r>
          </w:p>
          <w:p w14:paraId="23EB9EC7" w14:textId="77777777" w:rsidR="00A77B92" w:rsidRPr="00BE3110" w:rsidRDefault="00A77B92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Target</w:t>
            </w:r>
          </w:p>
        </w:tc>
        <w:tc>
          <w:tcPr>
            <w:tcW w:w="1304" w:type="dxa"/>
            <w:shd w:val="clear" w:color="auto" w:fill="F2F2F2"/>
            <w:vAlign w:val="center"/>
          </w:tcPr>
          <w:p w14:paraId="2136F763" w14:textId="77777777" w:rsidR="003A4B5D" w:rsidRDefault="003A4B5D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Thời lượng</w:t>
            </w:r>
          </w:p>
          <w:p w14:paraId="54BD4231" w14:textId="77777777" w:rsidR="00A77B92" w:rsidRPr="00BE3110" w:rsidRDefault="00A77B92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Duration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7BA13899" w14:textId="77777777" w:rsidR="003A4B5D" w:rsidRDefault="003A4B5D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Thời gian</w:t>
            </w:r>
          </w:p>
          <w:p w14:paraId="73054DE0" w14:textId="77777777" w:rsidR="00A77B92" w:rsidRPr="00BE3110" w:rsidRDefault="00A77B92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Time</w:t>
            </w:r>
          </w:p>
        </w:tc>
        <w:tc>
          <w:tcPr>
            <w:tcW w:w="1077" w:type="dxa"/>
            <w:shd w:val="clear" w:color="auto" w:fill="F2F2F2"/>
            <w:vAlign w:val="center"/>
          </w:tcPr>
          <w:p w14:paraId="2D8973CD" w14:textId="77777777" w:rsidR="003A4B5D" w:rsidRDefault="003A4B5D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Số lớp</w:t>
            </w:r>
          </w:p>
          <w:p w14:paraId="0D2C48D5" w14:textId="77777777" w:rsidR="00A77B92" w:rsidRPr="00BE3110" w:rsidRDefault="00A77B92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No of Class</w:t>
            </w:r>
          </w:p>
        </w:tc>
        <w:tc>
          <w:tcPr>
            <w:tcW w:w="1077" w:type="dxa"/>
            <w:shd w:val="clear" w:color="auto" w:fill="F2F2F2"/>
            <w:vAlign w:val="center"/>
          </w:tcPr>
          <w:p w14:paraId="76F2C02F" w14:textId="77777777" w:rsidR="003A4B5D" w:rsidRDefault="003A4B5D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BE3110">
              <w:rPr>
                <w:rFonts w:ascii="Arial" w:hAnsi="Arial" w:cs="Arial"/>
                <w:sz w:val="21"/>
                <w:szCs w:val="21"/>
              </w:rPr>
              <w:t>Kinh phí</w:t>
            </w:r>
          </w:p>
          <w:p w14:paraId="59C3BCBD" w14:textId="77777777" w:rsidR="00A77B92" w:rsidRPr="00BE3110" w:rsidRDefault="00A77B92" w:rsidP="00BD6EC6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Budget</w:t>
            </w:r>
          </w:p>
        </w:tc>
      </w:tr>
      <w:tr w:rsidR="003A4B5D" w:rsidRPr="0010211B" w14:paraId="6A00693D" w14:textId="77777777" w:rsidTr="00BD6EC6">
        <w:tc>
          <w:tcPr>
            <w:tcW w:w="624" w:type="dxa"/>
          </w:tcPr>
          <w:p w14:paraId="594233B3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5BC64E8A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61BFEF47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1B4B6D42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304" w:type="dxa"/>
          </w:tcPr>
          <w:p w14:paraId="37AB371F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3E6E784E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2F0A0C39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2F83AFEA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</w:tr>
      <w:tr w:rsidR="003A4B5D" w:rsidRPr="0010211B" w14:paraId="520B0FE6" w14:textId="77777777" w:rsidTr="00BD6EC6">
        <w:tc>
          <w:tcPr>
            <w:tcW w:w="624" w:type="dxa"/>
          </w:tcPr>
          <w:p w14:paraId="2CD24312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1963D153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25621114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3E360162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304" w:type="dxa"/>
          </w:tcPr>
          <w:p w14:paraId="38DFF3A1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029237F7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3E79B55B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  <w:tc>
          <w:tcPr>
            <w:tcW w:w="1077" w:type="dxa"/>
          </w:tcPr>
          <w:p w14:paraId="5E2F277F" w14:textId="77777777" w:rsidR="003A4B5D" w:rsidRPr="0010211B" w:rsidRDefault="003A4B5D" w:rsidP="00BD6EC6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</w:p>
        </w:tc>
      </w:tr>
    </w:tbl>
    <w:p w14:paraId="0D6DBF74" w14:textId="77777777" w:rsidR="00E9302C" w:rsidRPr="0010211B" w:rsidRDefault="00E9302C" w:rsidP="0010211B">
      <w:pPr>
        <w:ind w:left="284" w:hanging="284"/>
        <w:outlineLvl w:val="0"/>
        <w:rPr>
          <w:rFonts w:ascii="Arial" w:hAnsi="Arial" w:cs="Arial"/>
          <w:b/>
          <w:sz w:val="21"/>
          <w:szCs w:val="21"/>
        </w:rPr>
      </w:pPr>
    </w:p>
    <w:p w14:paraId="465670E6" w14:textId="77777777" w:rsidR="00716930" w:rsidRPr="00700055" w:rsidRDefault="006D6E73" w:rsidP="0010211B">
      <w:pPr>
        <w:numPr>
          <w:ilvl w:val="0"/>
          <w:numId w:val="7"/>
        </w:numPr>
        <w:ind w:left="284" w:hanging="284"/>
        <w:outlineLvl w:val="0"/>
        <w:rPr>
          <w:rFonts w:ascii="Arial" w:hAnsi="Arial" w:cs="Arial"/>
          <w:b/>
          <w:sz w:val="21"/>
          <w:szCs w:val="21"/>
        </w:rPr>
      </w:pPr>
      <w:r w:rsidRPr="0010211B">
        <w:rPr>
          <w:rFonts w:ascii="Arial" w:hAnsi="Arial" w:cs="Arial"/>
          <w:b/>
          <w:sz w:val="21"/>
          <w:szCs w:val="21"/>
        </w:rPr>
        <w:t>Tài liệu tham khảo</w:t>
      </w:r>
      <w:r w:rsidR="005D303B" w:rsidRPr="0010211B">
        <w:rPr>
          <w:rFonts w:ascii="Arial" w:hAnsi="Arial" w:cs="Arial"/>
          <w:b/>
          <w:sz w:val="21"/>
          <w:szCs w:val="21"/>
        </w:rPr>
        <w:t xml:space="preserve"> bổ sung</w:t>
      </w:r>
      <w:r w:rsidR="00E9302C" w:rsidRPr="0010211B">
        <w:rPr>
          <w:rFonts w:ascii="Arial" w:hAnsi="Arial" w:cs="Arial"/>
          <w:b/>
          <w:sz w:val="21"/>
          <w:szCs w:val="21"/>
        </w:rPr>
        <w:t>/</w:t>
      </w:r>
      <w:r w:rsidR="00F10F7F" w:rsidRPr="0010211B">
        <w:rPr>
          <w:rFonts w:ascii="Arial" w:hAnsi="Arial" w:cs="Arial"/>
          <w:bCs/>
          <w:i/>
          <w:sz w:val="21"/>
          <w:szCs w:val="21"/>
        </w:rPr>
        <w:t>Additional</w:t>
      </w:r>
      <w:r w:rsidR="005D303B" w:rsidRPr="0010211B">
        <w:rPr>
          <w:rFonts w:ascii="Arial" w:hAnsi="Arial" w:cs="Arial"/>
          <w:bCs/>
          <w:i/>
          <w:sz w:val="21"/>
          <w:szCs w:val="21"/>
        </w:rPr>
        <w:t xml:space="preserve"> </w:t>
      </w:r>
      <w:r w:rsidR="00716930" w:rsidRPr="0010211B">
        <w:rPr>
          <w:rFonts w:ascii="Arial" w:hAnsi="Arial" w:cs="Arial"/>
          <w:bCs/>
          <w:i/>
          <w:sz w:val="21"/>
          <w:szCs w:val="21"/>
        </w:rPr>
        <w:t>References:</w:t>
      </w:r>
    </w:p>
    <w:p w14:paraId="37AF30CD" w14:textId="77777777" w:rsidR="00700055" w:rsidRPr="00700055" w:rsidRDefault="00700055" w:rsidP="00700055">
      <w:pPr>
        <w:pStyle w:val="ListParagraph"/>
        <w:numPr>
          <w:ilvl w:val="0"/>
          <w:numId w:val="15"/>
        </w:numPr>
        <w:ind w:left="540"/>
        <w:rPr>
          <w:rFonts w:ascii="Arial" w:hAnsi="Arial" w:cs="Arial"/>
          <w:sz w:val="21"/>
          <w:szCs w:val="21"/>
        </w:rPr>
      </w:pPr>
      <w:r w:rsidRPr="00700055">
        <w:rPr>
          <w:rFonts w:ascii="Arial" w:hAnsi="Arial" w:cs="Arial"/>
          <w:sz w:val="21"/>
          <w:szCs w:val="21"/>
        </w:rPr>
        <w:t>Foundations of Software Testing: ISTQB Certification, Dorothy Graham, ‎ Erik van Veenendaal,‎‎ Rex Black, Cengage Learning, EMEA, 2020, 4</w:t>
      </w:r>
      <w:r w:rsidRPr="00700055">
        <w:rPr>
          <w:rFonts w:ascii="Arial" w:hAnsi="Arial" w:cs="Arial"/>
          <w:sz w:val="21"/>
          <w:szCs w:val="21"/>
          <w:vertAlign w:val="superscript"/>
        </w:rPr>
        <w:t>th</w:t>
      </w:r>
      <w:r w:rsidRPr="00700055">
        <w:rPr>
          <w:rFonts w:ascii="Arial" w:hAnsi="Arial" w:cs="Arial"/>
          <w:sz w:val="21"/>
          <w:szCs w:val="21"/>
        </w:rPr>
        <w:t xml:space="preserve"> edition</w:t>
      </w:r>
    </w:p>
    <w:p w14:paraId="56F00B9A" w14:textId="77777777" w:rsidR="00700055" w:rsidRPr="00700055" w:rsidRDefault="00700055" w:rsidP="00700055">
      <w:pPr>
        <w:pStyle w:val="ListParagraph"/>
        <w:numPr>
          <w:ilvl w:val="0"/>
          <w:numId w:val="15"/>
        </w:numPr>
        <w:ind w:left="540"/>
        <w:rPr>
          <w:rFonts w:ascii="Arial" w:hAnsi="Arial" w:cs="Arial"/>
          <w:sz w:val="21"/>
          <w:szCs w:val="21"/>
        </w:rPr>
      </w:pPr>
      <w:r w:rsidRPr="00700055">
        <w:rPr>
          <w:rFonts w:ascii="Arial" w:hAnsi="Arial" w:cs="Arial"/>
          <w:sz w:val="21"/>
          <w:szCs w:val="21"/>
        </w:rPr>
        <w:t>Software Quality Engineering: Testing, Quality assurance, and Quantifiable Improvement. Jeff Tian</w:t>
      </w:r>
    </w:p>
    <w:p w14:paraId="586CAC27" w14:textId="4DC3E8A5" w:rsidR="00700055" w:rsidRPr="00700055" w:rsidRDefault="00700055" w:rsidP="00700055">
      <w:pPr>
        <w:pStyle w:val="ListParagraph"/>
        <w:numPr>
          <w:ilvl w:val="0"/>
          <w:numId w:val="15"/>
        </w:numPr>
        <w:ind w:left="540"/>
        <w:rPr>
          <w:rFonts w:ascii="Arial" w:hAnsi="Arial" w:cs="Arial"/>
          <w:sz w:val="21"/>
          <w:szCs w:val="21"/>
        </w:rPr>
      </w:pPr>
      <w:r w:rsidRPr="00700055">
        <w:rPr>
          <w:rFonts w:ascii="Arial" w:hAnsi="Arial" w:cs="Arial"/>
          <w:sz w:val="21"/>
          <w:szCs w:val="21"/>
        </w:rPr>
        <w:t>Agile Testing: A Practical Guide for Testers and Agile Teams, Lisa Crispin, Janet Gregory</w:t>
      </w:r>
    </w:p>
    <w:p w14:paraId="7D360463" w14:textId="77777777" w:rsidR="00E9302C" w:rsidRPr="0010211B" w:rsidRDefault="00E9302C" w:rsidP="0010211B">
      <w:pPr>
        <w:ind w:left="284" w:hanging="284"/>
        <w:rPr>
          <w:rFonts w:ascii="Arial" w:hAnsi="Arial" w:cs="Arial"/>
          <w:i/>
          <w:sz w:val="21"/>
          <w:szCs w:val="21"/>
        </w:rPr>
      </w:pPr>
    </w:p>
    <w:p w14:paraId="1C534C31" w14:textId="77777777" w:rsidR="005045CC" w:rsidRPr="0010211B" w:rsidRDefault="00B16FBB" w:rsidP="0010211B">
      <w:pPr>
        <w:numPr>
          <w:ilvl w:val="0"/>
          <w:numId w:val="7"/>
        </w:numPr>
        <w:ind w:left="284" w:hanging="284"/>
        <w:outlineLvl w:val="0"/>
        <w:rPr>
          <w:rFonts w:ascii="Arial" w:hAnsi="Arial" w:cs="Arial"/>
          <w:i/>
          <w:sz w:val="21"/>
          <w:szCs w:val="21"/>
        </w:rPr>
      </w:pPr>
      <w:r w:rsidRPr="0010211B">
        <w:rPr>
          <w:rFonts w:ascii="Arial" w:hAnsi="Arial" w:cs="Arial"/>
          <w:b/>
          <w:sz w:val="21"/>
          <w:szCs w:val="21"/>
        </w:rPr>
        <w:t xml:space="preserve">Môi trường, công cụ triển khai </w:t>
      </w:r>
      <w:r w:rsidR="000A4677" w:rsidRPr="0010211B">
        <w:rPr>
          <w:rFonts w:ascii="Arial" w:hAnsi="Arial" w:cs="Arial"/>
          <w:b/>
          <w:sz w:val="21"/>
          <w:szCs w:val="21"/>
        </w:rPr>
        <w:t>bổ sung</w:t>
      </w:r>
      <w:r w:rsidR="00E9302C" w:rsidRPr="0010211B">
        <w:rPr>
          <w:rFonts w:ascii="Arial" w:hAnsi="Arial" w:cs="Arial"/>
          <w:b/>
          <w:sz w:val="21"/>
          <w:szCs w:val="21"/>
        </w:rPr>
        <w:t xml:space="preserve">/ </w:t>
      </w:r>
      <w:r w:rsidR="005D303B" w:rsidRPr="0010211B">
        <w:rPr>
          <w:rFonts w:ascii="Arial" w:hAnsi="Arial" w:cs="Arial"/>
          <w:i/>
          <w:sz w:val="21"/>
          <w:szCs w:val="21"/>
        </w:rPr>
        <w:t xml:space="preserve">Update </w:t>
      </w:r>
      <w:r w:rsidR="005045CC" w:rsidRPr="0010211B">
        <w:rPr>
          <w:rFonts w:ascii="Arial" w:hAnsi="Arial" w:cs="Arial"/>
          <w:i/>
          <w:sz w:val="21"/>
          <w:szCs w:val="21"/>
        </w:rPr>
        <w:t>Environments and Tools</w:t>
      </w:r>
      <w:r w:rsidR="005D303B" w:rsidRPr="0010211B">
        <w:rPr>
          <w:rFonts w:ascii="Arial" w:hAnsi="Arial" w:cs="Arial"/>
          <w:i/>
          <w:sz w:val="21"/>
          <w:szCs w:val="21"/>
        </w:rPr>
        <w:t xml:space="preserve"> (if any)</w:t>
      </w:r>
      <w:r w:rsidR="005045CC" w:rsidRPr="0010211B">
        <w:rPr>
          <w:rFonts w:ascii="Arial" w:hAnsi="Arial" w:cs="Arial"/>
          <w:i/>
          <w:sz w:val="21"/>
          <w:szCs w:val="21"/>
        </w:rPr>
        <w:t>:</w:t>
      </w:r>
    </w:p>
    <w:p w14:paraId="429EC1F3" w14:textId="77777777" w:rsidR="00B16FBB" w:rsidRPr="0010211B" w:rsidRDefault="00B16FBB" w:rsidP="0010211B">
      <w:pPr>
        <w:numPr>
          <w:ilvl w:val="0"/>
          <w:numId w:val="8"/>
        </w:numPr>
        <w:ind w:left="284" w:hanging="284"/>
        <w:rPr>
          <w:rFonts w:ascii="Arial" w:hAnsi="Arial" w:cs="Arial"/>
          <w:i/>
          <w:sz w:val="21"/>
          <w:szCs w:val="21"/>
        </w:rPr>
      </w:pPr>
      <w:r w:rsidRPr="0010211B">
        <w:rPr>
          <w:rFonts w:ascii="Arial" w:hAnsi="Arial" w:cs="Arial"/>
          <w:sz w:val="21"/>
          <w:szCs w:val="21"/>
        </w:rPr>
        <w:t>Thực hiện giảng dạy hoặc sử dụng trên những website nào</w:t>
      </w:r>
      <w:r w:rsidR="003C237B">
        <w:rPr>
          <w:rFonts w:ascii="Arial" w:hAnsi="Arial" w:cs="Arial"/>
          <w:sz w:val="21"/>
          <w:szCs w:val="21"/>
        </w:rPr>
        <w:t>:</w:t>
      </w:r>
    </w:p>
    <w:p w14:paraId="5F83726C" w14:textId="77777777" w:rsidR="005045CC" w:rsidRPr="0010211B" w:rsidRDefault="00AF28A0" w:rsidP="00696D2E">
      <w:pPr>
        <w:ind w:left="284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>Websites for Teaching or U</w:t>
      </w:r>
      <w:r w:rsidR="00331396" w:rsidRPr="0010211B">
        <w:rPr>
          <w:rFonts w:ascii="Arial" w:hAnsi="Arial" w:cs="Arial"/>
          <w:i/>
          <w:sz w:val="21"/>
          <w:szCs w:val="21"/>
        </w:rPr>
        <w:t>sing:</w:t>
      </w:r>
    </w:p>
    <w:p w14:paraId="50C98FB2" w14:textId="77777777" w:rsidR="00E9302C" w:rsidRPr="0010211B" w:rsidRDefault="00E9302C" w:rsidP="0010211B">
      <w:pPr>
        <w:ind w:left="284" w:hanging="284"/>
        <w:rPr>
          <w:rFonts w:ascii="Arial" w:hAnsi="Arial" w:cs="Arial"/>
          <w:i/>
          <w:sz w:val="21"/>
          <w:szCs w:val="21"/>
        </w:rPr>
      </w:pPr>
    </w:p>
    <w:p w14:paraId="5F9A802C" w14:textId="77777777" w:rsidR="00B16FBB" w:rsidRPr="0010211B" w:rsidRDefault="007A0124" w:rsidP="0010211B">
      <w:pPr>
        <w:numPr>
          <w:ilvl w:val="0"/>
          <w:numId w:val="8"/>
        </w:numPr>
        <w:ind w:left="284" w:hanging="284"/>
        <w:rPr>
          <w:rFonts w:ascii="Arial" w:hAnsi="Arial" w:cs="Arial"/>
          <w:sz w:val="21"/>
          <w:szCs w:val="21"/>
        </w:rPr>
      </w:pPr>
      <w:r w:rsidRPr="0010211B">
        <w:rPr>
          <w:rFonts w:ascii="Arial" w:hAnsi="Arial" w:cs="Arial"/>
          <w:sz w:val="21"/>
          <w:szCs w:val="21"/>
        </w:rPr>
        <w:t xml:space="preserve">Yêu cầu về </w:t>
      </w:r>
      <w:r w:rsidR="00B16FBB" w:rsidRPr="0010211B">
        <w:rPr>
          <w:rFonts w:ascii="Arial" w:hAnsi="Arial" w:cs="Arial"/>
          <w:sz w:val="21"/>
          <w:szCs w:val="21"/>
        </w:rPr>
        <w:t>công cụ</w:t>
      </w:r>
      <w:r w:rsidRPr="0010211B">
        <w:rPr>
          <w:rFonts w:ascii="Arial" w:hAnsi="Arial" w:cs="Arial"/>
          <w:sz w:val="21"/>
          <w:szCs w:val="21"/>
        </w:rPr>
        <w:t xml:space="preserve">, kỹ thuật đặc thù </w:t>
      </w:r>
      <w:r w:rsidR="00B16FBB" w:rsidRPr="0010211B">
        <w:rPr>
          <w:rFonts w:ascii="Arial" w:hAnsi="Arial" w:cs="Arial"/>
          <w:sz w:val="21"/>
          <w:szCs w:val="21"/>
        </w:rPr>
        <w:t xml:space="preserve">gì </w:t>
      </w:r>
      <w:r w:rsidR="00B16FBB" w:rsidRPr="0010211B">
        <w:rPr>
          <w:rFonts w:ascii="Arial" w:hAnsi="Arial" w:cs="Arial"/>
          <w:i/>
          <w:sz w:val="21"/>
          <w:szCs w:val="21"/>
        </w:rPr>
        <w:t>(cái gì, ở đâu, như thế nào…)</w:t>
      </w:r>
    </w:p>
    <w:p w14:paraId="4533F006" w14:textId="77777777" w:rsidR="00FC34E5" w:rsidRPr="0010211B" w:rsidRDefault="007A0124" w:rsidP="00696D2E">
      <w:pPr>
        <w:ind w:left="284"/>
        <w:rPr>
          <w:rFonts w:ascii="Arial" w:hAnsi="Arial" w:cs="Arial"/>
          <w:i/>
          <w:sz w:val="21"/>
          <w:szCs w:val="21"/>
        </w:rPr>
      </w:pPr>
      <w:r w:rsidRPr="0010211B">
        <w:rPr>
          <w:rFonts w:ascii="Arial" w:hAnsi="Arial" w:cs="Arial"/>
          <w:i/>
          <w:sz w:val="21"/>
          <w:szCs w:val="21"/>
        </w:rPr>
        <w:t xml:space="preserve">Specific </w:t>
      </w:r>
      <w:r w:rsidR="00331396" w:rsidRPr="0010211B">
        <w:rPr>
          <w:rFonts w:ascii="Arial" w:hAnsi="Arial" w:cs="Arial"/>
          <w:i/>
          <w:sz w:val="21"/>
          <w:szCs w:val="21"/>
        </w:rPr>
        <w:t>Tools</w:t>
      </w:r>
      <w:r w:rsidR="00AF28A0">
        <w:rPr>
          <w:rFonts w:ascii="Arial" w:hAnsi="Arial" w:cs="Arial"/>
          <w:i/>
          <w:sz w:val="21"/>
          <w:szCs w:val="21"/>
        </w:rPr>
        <w:t xml:space="preserve"> and technical required</w:t>
      </w:r>
      <w:r w:rsidRPr="0010211B">
        <w:rPr>
          <w:rFonts w:ascii="Arial" w:hAnsi="Arial" w:cs="Arial"/>
          <w:i/>
          <w:sz w:val="21"/>
          <w:szCs w:val="21"/>
        </w:rPr>
        <w:t xml:space="preserve"> </w:t>
      </w:r>
      <w:r w:rsidR="00331396" w:rsidRPr="0010211B">
        <w:rPr>
          <w:rFonts w:ascii="Arial" w:hAnsi="Arial" w:cs="Arial"/>
          <w:i/>
          <w:sz w:val="21"/>
          <w:szCs w:val="21"/>
        </w:rPr>
        <w:t>(What? Where? How?, etc.)</w:t>
      </w:r>
    </w:p>
    <w:p w14:paraId="748C006D" w14:textId="77777777" w:rsidR="00E9302C" w:rsidRPr="0010211B" w:rsidRDefault="00E9302C" w:rsidP="0010211B">
      <w:pPr>
        <w:ind w:left="284" w:hanging="284"/>
        <w:rPr>
          <w:rFonts w:ascii="Arial" w:hAnsi="Arial" w:cs="Arial"/>
          <w:i/>
          <w:sz w:val="21"/>
          <w:szCs w:val="21"/>
        </w:rPr>
      </w:pPr>
    </w:p>
    <w:p w14:paraId="39F9452B" w14:textId="77777777" w:rsidR="00B16FBB" w:rsidRPr="0010211B" w:rsidRDefault="005D303B" w:rsidP="0010211B">
      <w:pPr>
        <w:numPr>
          <w:ilvl w:val="0"/>
          <w:numId w:val="8"/>
        </w:numPr>
        <w:ind w:left="284" w:hanging="284"/>
        <w:rPr>
          <w:rFonts w:ascii="Arial" w:hAnsi="Arial" w:cs="Arial"/>
          <w:i/>
          <w:sz w:val="21"/>
          <w:szCs w:val="21"/>
        </w:rPr>
      </w:pPr>
      <w:r w:rsidRPr="0010211B">
        <w:rPr>
          <w:rFonts w:ascii="Arial" w:hAnsi="Arial" w:cs="Arial"/>
          <w:sz w:val="21"/>
          <w:szCs w:val="21"/>
        </w:rPr>
        <w:t xml:space="preserve">Kênh </w:t>
      </w:r>
      <w:r w:rsidR="003C237B">
        <w:rPr>
          <w:rFonts w:ascii="Arial" w:hAnsi="Arial" w:cs="Arial"/>
          <w:sz w:val="21"/>
          <w:szCs w:val="21"/>
        </w:rPr>
        <w:t>t</w:t>
      </w:r>
      <w:r w:rsidR="004276B1">
        <w:rPr>
          <w:rFonts w:ascii="Arial" w:hAnsi="Arial" w:cs="Arial"/>
          <w:sz w:val="21"/>
          <w:szCs w:val="21"/>
        </w:rPr>
        <w:t>rao đổi thông tin giữa thầ</w:t>
      </w:r>
      <w:r w:rsidR="00B16FBB" w:rsidRPr="0010211B">
        <w:rPr>
          <w:rFonts w:ascii="Arial" w:hAnsi="Arial" w:cs="Arial"/>
          <w:sz w:val="21"/>
          <w:szCs w:val="21"/>
        </w:rPr>
        <w:t xml:space="preserve">y và trò </w:t>
      </w:r>
      <w:r w:rsidR="00B16FBB" w:rsidRPr="0010211B">
        <w:rPr>
          <w:rFonts w:ascii="Arial" w:hAnsi="Arial" w:cs="Arial"/>
          <w:i/>
          <w:sz w:val="21"/>
          <w:szCs w:val="21"/>
        </w:rPr>
        <w:t>(kể cả việc nộp bài, cho điểm, nhận xét…)</w:t>
      </w:r>
    </w:p>
    <w:p w14:paraId="2ADF47EE" w14:textId="77777777" w:rsidR="00D97FF5" w:rsidRDefault="005D303B" w:rsidP="00696D2E">
      <w:pPr>
        <w:ind w:left="284"/>
        <w:rPr>
          <w:rFonts w:ascii="Arial" w:hAnsi="Arial" w:cs="Arial"/>
          <w:i/>
          <w:sz w:val="21"/>
          <w:szCs w:val="21"/>
        </w:rPr>
      </w:pPr>
      <w:r w:rsidRPr="0010211B">
        <w:rPr>
          <w:rFonts w:ascii="Arial" w:hAnsi="Arial" w:cs="Arial"/>
          <w:i/>
          <w:sz w:val="21"/>
          <w:szCs w:val="21"/>
        </w:rPr>
        <w:t xml:space="preserve">Communication channels </w:t>
      </w:r>
      <w:r w:rsidR="00331396" w:rsidRPr="0010211B">
        <w:rPr>
          <w:rFonts w:ascii="Arial" w:hAnsi="Arial" w:cs="Arial"/>
          <w:i/>
          <w:sz w:val="21"/>
          <w:szCs w:val="21"/>
        </w:rPr>
        <w:t>among lecturers and students (includi</w:t>
      </w:r>
      <w:r w:rsidR="004276B1">
        <w:rPr>
          <w:rFonts w:ascii="Arial" w:hAnsi="Arial" w:cs="Arial"/>
          <w:i/>
          <w:sz w:val="21"/>
          <w:szCs w:val="21"/>
        </w:rPr>
        <w:t>ng submitting assignments, marking</w:t>
      </w:r>
      <w:r w:rsidR="00331396" w:rsidRPr="0010211B">
        <w:rPr>
          <w:rFonts w:ascii="Arial" w:hAnsi="Arial" w:cs="Arial"/>
          <w:i/>
          <w:sz w:val="21"/>
          <w:szCs w:val="21"/>
        </w:rPr>
        <w:t>, and giving comment)</w:t>
      </w:r>
    </w:p>
    <w:p w14:paraId="52D74FF9" w14:textId="77777777" w:rsidR="00D0114D" w:rsidRDefault="00D0114D" w:rsidP="00D0114D">
      <w:pPr>
        <w:rPr>
          <w:rFonts w:ascii="Arial" w:hAnsi="Arial" w:cs="Arial"/>
          <w:b/>
          <w:i/>
          <w:sz w:val="21"/>
          <w:szCs w:val="21"/>
        </w:rPr>
      </w:pPr>
    </w:p>
    <w:p w14:paraId="2923ED7B" w14:textId="77777777" w:rsidR="00D0114D" w:rsidRDefault="00D0114D" w:rsidP="00D0114D">
      <w:pPr>
        <w:rPr>
          <w:rFonts w:ascii="Arial" w:hAnsi="Arial" w:cs="Arial"/>
          <w:b/>
          <w:i/>
          <w:sz w:val="21"/>
          <w:szCs w:val="21"/>
        </w:rPr>
      </w:pPr>
      <w:r w:rsidRPr="00D516FE">
        <w:rPr>
          <w:rFonts w:ascii="Arial" w:hAnsi="Arial" w:cs="Arial"/>
          <w:b/>
          <w:i/>
          <w:sz w:val="21"/>
          <w:szCs w:val="21"/>
        </w:rPr>
        <w:t>10.</w:t>
      </w:r>
      <w:r>
        <w:rPr>
          <w:rFonts w:ascii="Arial" w:hAnsi="Arial" w:cs="Arial"/>
          <w:b/>
          <w:i/>
          <w:sz w:val="21"/>
          <w:szCs w:val="21"/>
        </w:rPr>
        <w:t xml:space="preserve"> </w:t>
      </w:r>
      <w:r w:rsidRPr="00D516FE">
        <w:rPr>
          <w:rFonts w:ascii="Arial" w:hAnsi="Arial" w:cs="Arial"/>
          <w:b/>
          <w:i/>
          <w:sz w:val="21"/>
          <w:szCs w:val="21"/>
        </w:rPr>
        <w:t>Lịch</w:t>
      </w:r>
      <w:r>
        <w:rPr>
          <w:rFonts w:ascii="Arial" w:hAnsi="Arial" w:cs="Arial"/>
          <w:b/>
          <w:i/>
          <w:sz w:val="21"/>
          <w:szCs w:val="21"/>
        </w:rPr>
        <w:t xml:space="preserve"> triển khai môn học</w:t>
      </w:r>
    </w:p>
    <w:p w14:paraId="625A6258" w14:textId="77777777" w:rsidR="00D0114D" w:rsidRPr="0010211B" w:rsidRDefault="00D0114D" w:rsidP="00696D2E">
      <w:pPr>
        <w:ind w:left="284"/>
        <w:rPr>
          <w:rFonts w:ascii="Arial" w:hAnsi="Arial" w:cs="Arial"/>
          <w:i/>
          <w:sz w:val="21"/>
          <w:szCs w:val="21"/>
        </w:rPr>
      </w:pP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1268"/>
        <w:gridCol w:w="3493"/>
        <w:gridCol w:w="1396"/>
        <w:gridCol w:w="1753"/>
        <w:gridCol w:w="886"/>
      </w:tblGrid>
      <w:tr w:rsidR="00D0114D" w14:paraId="421EF58D" w14:textId="77777777" w:rsidTr="002B12D7">
        <w:trPr>
          <w:trHeight w:val="555"/>
        </w:trPr>
        <w:tc>
          <w:tcPr>
            <w:tcW w:w="702" w:type="dxa"/>
            <w:vAlign w:val="center"/>
            <w:hideMark/>
          </w:tcPr>
          <w:p w14:paraId="407BC1EE" w14:textId="77777777" w:rsidR="00D0114D" w:rsidRDefault="00D0114D" w:rsidP="00F1048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lastRenderedPageBreak/>
              <w:t>Slot</w:t>
            </w:r>
          </w:p>
        </w:tc>
        <w:tc>
          <w:tcPr>
            <w:tcW w:w="1268" w:type="dxa"/>
            <w:vAlign w:val="center"/>
            <w:hideMark/>
          </w:tcPr>
          <w:p w14:paraId="66CB99E1" w14:textId="77777777" w:rsidR="00D0114D" w:rsidRDefault="00D0114D" w:rsidP="00F1048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Week</w:t>
            </w:r>
          </w:p>
        </w:tc>
        <w:tc>
          <w:tcPr>
            <w:tcW w:w="3493" w:type="dxa"/>
            <w:vAlign w:val="center"/>
            <w:hideMark/>
          </w:tcPr>
          <w:p w14:paraId="2BDB4573" w14:textId="77777777" w:rsidR="00D0114D" w:rsidRDefault="00D0114D" w:rsidP="00F1048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 xml:space="preserve">Chapter -Topic -Content </w:t>
            </w:r>
          </w:p>
        </w:tc>
        <w:tc>
          <w:tcPr>
            <w:tcW w:w="1396" w:type="dxa"/>
            <w:vAlign w:val="center"/>
            <w:hideMark/>
          </w:tcPr>
          <w:p w14:paraId="16041828" w14:textId="77777777" w:rsidR="00D0114D" w:rsidRDefault="00D0114D" w:rsidP="00F1048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Assessment</w:t>
            </w:r>
          </w:p>
        </w:tc>
        <w:tc>
          <w:tcPr>
            <w:tcW w:w="1753" w:type="dxa"/>
            <w:vAlign w:val="center"/>
            <w:hideMark/>
          </w:tcPr>
          <w:p w14:paraId="361F8608" w14:textId="77777777" w:rsidR="00D0114D" w:rsidRDefault="00D0114D" w:rsidP="00F1048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Assignment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br/>
              <w:t>Homework</w:t>
            </w:r>
          </w:p>
        </w:tc>
        <w:tc>
          <w:tcPr>
            <w:tcW w:w="886" w:type="dxa"/>
            <w:vAlign w:val="center"/>
            <w:hideMark/>
          </w:tcPr>
          <w:p w14:paraId="7265B007" w14:textId="77777777" w:rsidR="00D0114D" w:rsidRDefault="00D0114D" w:rsidP="00F1048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Note</w:t>
            </w:r>
          </w:p>
        </w:tc>
      </w:tr>
      <w:tr w:rsidR="006B4BD4" w14:paraId="2230A18F" w14:textId="77777777" w:rsidTr="002B12D7">
        <w:trPr>
          <w:trHeight w:val="390"/>
        </w:trPr>
        <w:tc>
          <w:tcPr>
            <w:tcW w:w="702" w:type="dxa"/>
            <w:vAlign w:val="center"/>
            <w:hideMark/>
          </w:tcPr>
          <w:p w14:paraId="38BF098D" w14:textId="115B4093" w:rsidR="006B4BD4" w:rsidRDefault="00F95AD3" w:rsidP="00F1048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</w:t>
            </w:r>
          </w:p>
        </w:tc>
        <w:tc>
          <w:tcPr>
            <w:tcW w:w="1268" w:type="dxa"/>
            <w:vMerge w:val="restart"/>
            <w:vAlign w:val="center"/>
          </w:tcPr>
          <w:p w14:paraId="13DE2C35" w14:textId="592130E3" w:rsidR="006B4BD4" w:rsidRDefault="002B12D7" w:rsidP="00DA64D1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Week 1</w:t>
            </w:r>
          </w:p>
        </w:tc>
        <w:tc>
          <w:tcPr>
            <w:tcW w:w="3493" w:type="dxa"/>
            <w:hideMark/>
          </w:tcPr>
          <w:p w14:paraId="75404040" w14:textId="77777777" w:rsidR="00700055" w:rsidRPr="00700055" w:rsidRDefault="006B4BD4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  <w:r w:rsidR="00700055" w:rsidRPr="00700055"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Introduction to the Course</w:t>
            </w:r>
          </w:p>
          <w:p w14:paraId="3CEDCC70" w14:textId="77777777" w:rsidR="00700055" w:rsidRP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 w:rsidRPr="00700055"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Introduction AI integration in teaching and learning, as well as assessment</w:t>
            </w:r>
          </w:p>
          <w:p w14:paraId="09C8C1D4" w14:textId="77777777" w:rsidR="00700055" w:rsidRPr="00700055" w:rsidRDefault="00700055" w:rsidP="00700055">
            <w:pPr>
              <w:rPr>
                <w:rFonts w:ascii="Arial" w:hAnsi="Arial" w:cs="Arial"/>
                <w:b/>
                <w:i/>
                <w:iCs/>
                <w:color w:val="000000"/>
                <w:sz w:val="21"/>
                <w:szCs w:val="21"/>
              </w:rPr>
            </w:pPr>
            <w:r w:rsidRPr="00700055">
              <w:rPr>
                <w:rFonts w:ascii="Arial" w:hAnsi="Arial" w:cs="Arial"/>
                <w:b/>
                <w:i/>
                <w:iCs/>
                <w:color w:val="000000"/>
                <w:sz w:val="21"/>
                <w:szCs w:val="21"/>
              </w:rPr>
              <w:t>Topic 1. Fundamentals of testing</w:t>
            </w:r>
          </w:p>
          <w:p w14:paraId="75C08D06" w14:textId="77777777" w:rsidR="00700055" w:rsidRP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 w:rsidRPr="00700055"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1.1 Why is testing necessary?</w:t>
            </w:r>
          </w:p>
          <w:p w14:paraId="4D52B9C1" w14:textId="76EF030E" w:rsidR="006B4BD4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 w:rsidRPr="00700055"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1.2 What is testing?</w:t>
            </w:r>
          </w:p>
        </w:tc>
        <w:tc>
          <w:tcPr>
            <w:tcW w:w="1396" w:type="dxa"/>
            <w:hideMark/>
          </w:tcPr>
          <w:p w14:paraId="79AD0C68" w14:textId="77777777" w:rsidR="006B4BD4" w:rsidRDefault="006B4BD4" w:rsidP="00F1048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7EC1F62D" w14:textId="77777777" w:rsidR="006B4BD4" w:rsidRDefault="006B4BD4" w:rsidP="00F1048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720E1B0C" w14:textId="77777777" w:rsidR="006B4BD4" w:rsidRDefault="006B4BD4" w:rsidP="00F1048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3A03E9" w14:paraId="6FE92A38" w14:textId="77777777" w:rsidTr="002B12D7">
        <w:trPr>
          <w:trHeight w:val="390"/>
        </w:trPr>
        <w:tc>
          <w:tcPr>
            <w:tcW w:w="702" w:type="dxa"/>
            <w:vAlign w:val="center"/>
            <w:hideMark/>
          </w:tcPr>
          <w:p w14:paraId="3EB2AAB7" w14:textId="5D057EA4" w:rsidR="003A03E9" w:rsidRDefault="00F95AD3" w:rsidP="003A03E9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2</w:t>
            </w:r>
          </w:p>
        </w:tc>
        <w:tc>
          <w:tcPr>
            <w:tcW w:w="1268" w:type="dxa"/>
            <w:vMerge/>
            <w:vAlign w:val="center"/>
          </w:tcPr>
          <w:p w14:paraId="674BF80F" w14:textId="77777777" w:rsidR="003A03E9" w:rsidRDefault="003A03E9" w:rsidP="003A03E9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  <w:hideMark/>
          </w:tcPr>
          <w:p w14:paraId="68783F86" w14:textId="1BE4E92B" w:rsidR="003A03E9" w:rsidRDefault="003A03E9" w:rsidP="003A03E9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  <w:r w:rsidR="00700055" w:rsidRPr="00700055"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1.3 Testing principles</w:t>
            </w:r>
          </w:p>
        </w:tc>
        <w:tc>
          <w:tcPr>
            <w:tcW w:w="1396" w:type="dxa"/>
            <w:hideMark/>
          </w:tcPr>
          <w:p w14:paraId="6829DCFB" w14:textId="77777777" w:rsidR="003A03E9" w:rsidRDefault="003A03E9" w:rsidP="003A03E9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290F7934" w14:textId="77777777" w:rsidR="003A03E9" w:rsidRDefault="003A03E9" w:rsidP="003A03E9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51A98892" w14:textId="77777777" w:rsidR="003A03E9" w:rsidRDefault="003A03E9" w:rsidP="003A03E9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700055" w14:paraId="35EC4BBC" w14:textId="77777777" w:rsidTr="002B12D7">
        <w:trPr>
          <w:trHeight w:val="390"/>
        </w:trPr>
        <w:tc>
          <w:tcPr>
            <w:tcW w:w="702" w:type="dxa"/>
            <w:vAlign w:val="center"/>
            <w:hideMark/>
          </w:tcPr>
          <w:p w14:paraId="5F0596BC" w14:textId="231BF4CC" w:rsidR="00700055" w:rsidRDefault="00700055" w:rsidP="0070005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3</w:t>
            </w:r>
          </w:p>
        </w:tc>
        <w:tc>
          <w:tcPr>
            <w:tcW w:w="1268" w:type="dxa"/>
            <w:vMerge w:val="restart"/>
            <w:vAlign w:val="center"/>
          </w:tcPr>
          <w:p w14:paraId="747495D1" w14:textId="636E6E7B" w:rsidR="00700055" w:rsidRDefault="002B12D7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 xml:space="preserve">Week 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2</w:t>
            </w:r>
          </w:p>
        </w:tc>
        <w:tc>
          <w:tcPr>
            <w:tcW w:w="3493" w:type="dxa"/>
            <w:hideMark/>
          </w:tcPr>
          <w:p w14:paraId="05A36603" w14:textId="77777777" w:rsidR="00700055" w:rsidRDefault="00700055" w:rsidP="00700055">
            <w:pPr>
              <w:rPr>
                <w:rStyle w:val="fontstyle01"/>
                <w:rFonts w:ascii="Arial" w:hAnsi="Arial" w:cs="Arial"/>
                <w:color w:val="auto"/>
              </w:rPr>
            </w:pPr>
            <w:r>
              <w:rPr>
                <w:rStyle w:val="fontstyle01"/>
                <w:rFonts w:ascii="Arial" w:hAnsi="Arial" w:cs="Arial"/>
                <w:color w:val="auto"/>
              </w:rPr>
              <w:t>1.4 Fundamental test process</w:t>
            </w:r>
          </w:p>
          <w:p w14:paraId="37A465DE" w14:textId="688D316B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Style w:val="fontstyle01"/>
                <w:rFonts w:ascii="Arial" w:hAnsi="Arial" w:cs="Arial"/>
                <w:color w:val="auto"/>
              </w:rPr>
              <w:t>1.5 The psychology of testing</w:t>
            </w:r>
          </w:p>
        </w:tc>
        <w:tc>
          <w:tcPr>
            <w:tcW w:w="1396" w:type="dxa"/>
            <w:hideMark/>
          </w:tcPr>
          <w:p w14:paraId="38E4C1B4" w14:textId="5D5A1202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1753" w:type="dxa"/>
            <w:hideMark/>
          </w:tcPr>
          <w:p w14:paraId="3AE7D7E1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6B51A322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700055" w14:paraId="43C2F2D9" w14:textId="77777777" w:rsidTr="002B12D7">
        <w:trPr>
          <w:trHeight w:val="390"/>
        </w:trPr>
        <w:tc>
          <w:tcPr>
            <w:tcW w:w="702" w:type="dxa"/>
            <w:vAlign w:val="center"/>
            <w:hideMark/>
          </w:tcPr>
          <w:p w14:paraId="452232DA" w14:textId="2AE73AD9" w:rsidR="00700055" w:rsidRDefault="00700055" w:rsidP="0070005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4</w:t>
            </w:r>
          </w:p>
        </w:tc>
        <w:tc>
          <w:tcPr>
            <w:tcW w:w="1268" w:type="dxa"/>
            <w:vMerge/>
            <w:vAlign w:val="center"/>
          </w:tcPr>
          <w:p w14:paraId="4C05C0F1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  <w:hideMark/>
          </w:tcPr>
          <w:p w14:paraId="0BADB5C8" w14:textId="77777777" w:rsidR="00700055" w:rsidRDefault="00700055" w:rsidP="00700055">
            <w:pPr>
              <w:rPr>
                <w:rStyle w:val="fontstyle01"/>
                <w:rFonts w:ascii="Arial" w:hAnsi="Arial"/>
                <w:color w:val="auto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</w:rPr>
              <w:t> </w:t>
            </w:r>
            <w:r>
              <w:rPr>
                <w:rStyle w:val="fontstyle01"/>
                <w:rFonts w:ascii="Arial" w:hAnsi="Arial" w:cs="Arial"/>
                <w:color w:val="auto"/>
              </w:rPr>
              <w:t>1.5 The psychology of testing (cont.)</w:t>
            </w:r>
          </w:p>
          <w:p w14:paraId="13C7BF09" w14:textId="22238051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>1.6 Codes of ethics</w:t>
            </w:r>
          </w:p>
        </w:tc>
        <w:tc>
          <w:tcPr>
            <w:tcW w:w="1396" w:type="dxa"/>
            <w:hideMark/>
          </w:tcPr>
          <w:p w14:paraId="70F87BCE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07B28F3E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682DE54F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700055" w14:paraId="26AB4CF7" w14:textId="77777777" w:rsidTr="002B12D7">
        <w:trPr>
          <w:trHeight w:val="390"/>
        </w:trPr>
        <w:tc>
          <w:tcPr>
            <w:tcW w:w="702" w:type="dxa"/>
            <w:vAlign w:val="center"/>
            <w:hideMark/>
          </w:tcPr>
          <w:p w14:paraId="28EB3EEF" w14:textId="6136A7B1" w:rsidR="00700055" w:rsidRDefault="00700055" w:rsidP="0070005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5</w:t>
            </w:r>
          </w:p>
        </w:tc>
        <w:tc>
          <w:tcPr>
            <w:tcW w:w="1268" w:type="dxa"/>
            <w:vMerge w:val="restart"/>
            <w:vAlign w:val="center"/>
          </w:tcPr>
          <w:p w14:paraId="63DA10F7" w14:textId="4F60CCDC" w:rsidR="00700055" w:rsidRDefault="002B12D7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 xml:space="preserve">Week 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3</w:t>
            </w:r>
          </w:p>
        </w:tc>
        <w:tc>
          <w:tcPr>
            <w:tcW w:w="3493" w:type="dxa"/>
            <w:hideMark/>
          </w:tcPr>
          <w:p w14:paraId="6EE190DF" w14:textId="77777777" w:rsidR="00700055" w:rsidRDefault="00700055" w:rsidP="0070005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Topic 2. Testing throughout the software life cycle</w:t>
            </w:r>
          </w:p>
          <w:p w14:paraId="5E7FACC0" w14:textId="77777777" w:rsidR="00700055" w:rsidRDefault="00700055" w:rsidP="0070005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2.1 Software development models</w:t>
            </w:r>
          </w:p>
          <w:p w14:paraId="3FC9D223" w14:textId="631337C3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sz w:val="22"/>
                <w:szCs w:val="22"/>
              </w:rPr>
              <w:t>2.2 Test levels</w:t>
            </w:r>
          </w:p>
        </w:tc>
        <w:tc>
          <w:tcPr>
            <w:tcW w:w="1396" w:type="dxa"/>
            <w:hideMark/>
          </w:tcPr>
          <w:p w14:paraId="3C8F4C9A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607A7926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55869267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700055" w14:paraId="768AA247" w14:textId="77777777" w:rsidTr="002B12D7">
        <w:trPr>
          <w:trHeight w:val="390"/>
        </w:trPr>
        <w:tc>
          <w:tcPr>
            <w:tcW w:w="702" w:type="dxa"/>
            <w:vAlign w:val="center"/>
            <w:hideMark/>
          </w:tcPr>
          <w:p w14:paraId="14B46784" w14:textId="1BAB1E03" w:rsidR="00700055" w:rsidRDefault="00700055" w:rsidP="0070005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6</w:t>
            </w:r>
          </w:p>
        </w:tc>
        <w:tc>
          <w:tcPr>
            <w:tcW w:w="1268" w:type="dxa"/>
            <w:vMerge/>
            <w:vAlign w:val="center"/>
          </w:tcPr>
          <w:p w14:paraId="67F3E6E0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  <w:hideMark/>
          </w:tcPr>
          <w:p w14:paraId="3B483853" w14:textId="77777777" w:rsidR="00700055" w:rsidRDefault="00700055" w:rsidP="00700055">
            <w:pPr>
              <w:rPr>
                <w:rFonts w:ascii="Arial" w:hAnsi="Arial" w:cs="Arial"/>
                <w:iCs/>
                <w:sz w:val="22"/>
                <w:szCs w:val="22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>2.2 Test levels (cont.)</w:t>
            </w:r>
          </w:p>
          <w:p w14:paraId="319EFF77" w14:textId="77777777" w:rsidR="00700055" w:rsidRDefault="00700055" w:rsidP="00700055">
            <w:pPr>
              <w:rPr>
                <w:rFonts w:ascii="Arial" w:hAnsi="Arial" w:cs="Arial"/>
                <w:iCs/>
                <w:sz w:val="22"/>
                <w:szCs w:val="22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>Lab 1 Introduction</w:t>
            </w:r>
          </w:p>
          <w:p w14:paraId="12ED1ADC" w14:textId="3BBB4316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sz w:val="22"/>
                <w:szCs w:val="22"/>
              </w:rPr>
              <w:t>Guiding Lab 1 (Using AI prompts)</w:t>
            </w:r>
          </w:p>
        </w:tc>
        <w:tc>
          <w:tcPr>
            <w:tcW w:w="1396" w:type="dxa"/>
            <w:hideMark/>
          </w:tcPr>
          <w:p w14:paraId="2D2C2A96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126A8CF8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1CAEBCB8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700055" w14:paraId="5DE69FA9" w14:textId="77777777" w:rsidTr="002B12D7">
        <w:trPr>
          <w:trHeight w:val="390"/>
        </w:trPr>
        <w:tc>
          <w:tcPr>
            <w:tcW w:w="702" w:type="dxa"/>
            <w:vAlign w:val="center"/>
            <w:hideMark/>
          </w:tcPr>
          <w:p w14:paraId="3F8069EA" w14:textId="57049AB2" w:rsidR="00700055" w:rsidRDefault="00700055" w:rsidP="0070005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7</w:t>
            </w:r>
          </w:p>
        </w:tc>
        <w:tc>
          <w:tcPr>
            <w:tcW w:w="1268" w:type="dxa"/>
            <w:vMerge w:val="restart"/>
            <w:vAlign w:val="center"/>
          </w:tcPr>
          <w:p w14:paraId="3C6C140B" w14:textId="4AACD043" w:rsidR="00700055" w:rsidRDefault="002B12D7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 xml:space="preserve">Week 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4</w:t>
            </w:r>
          </w:p>
        </w:tc>
        <w:tc>
          <w:tcPr>
            <w:tcW w:w="3493" w:type="dxa"/>
            <w:hideMark/>
          </w:tcPr>
          <w:p w14:paraId="1949C244" w14:textId="03C3C293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>2.3 Test types: the targets of testing</w:t>
            </w:r>
          </w:p>
        </w:tc>
        <w:tc>
          <w:tcPr>
            <w:tcW w:w="1396" w:type="dxa"/>
            <w:hideMark/>
          </w:tcPr>
          <w:p w14:paraId="3DAE5D21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65379E31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21BCAA86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700055" w14:paraId="550EB79E" w14:textId="77777777" w:rsidTr="002B12D7">
        <w:trPr>
          <w:trHeight w:val="390"/>
        </w:trPr>
        <w:tc>
          <w:tcPr>
            <w:tcW w:w="702" w:type="dxa"/>
            <w:vAlign w:val="center"/>
            <w:hideMark/>
          </w:tcPr>
          <w:p w14:paraId="7387ED15" w14:textId="75135A01" w:rsidR="00700055" w:rsidRDefault="00700055" w:rsidP="0070005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8</w:t>
            </w:r>
          </w:p>
        </w:tc>
        <w:tc>
          <w:tcPr>
            <w:tcW w:w="1268" w:type="dxa"/>
            <w:vMerge/>
            <w:vAlign w:val="center"/>
          </w:tcPr>
          <w:p w14:paraId="409F44E7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  <w:hideMark/>
          </w:tcPr>
          <w:p w14:paraId="39231893" w14:textId="3B1880C3" w:rsidR="00700055" w:rsidRPr="00700055" w:rsidRDefault="00700055" w:rsidP="00700055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</w:rPr>
              <w:t> </w:t>
            </w:r>
            <w:r>
              <w:rPr>
                <w:rStyle w:val="fontstyle01"/>
                <w:rFonts w:ascii="Arial" w:hAnsi="Arial" w:cs="Arial"/>
                <w:color w:val="auto"/>
              </w:rPr>
              <w:t>2.3 Test types: the targets of testing (cont.)</w:t>
            </w:r>
          </w:p>
        </w:tc>
        <w:tc>
          <w:tcPr>
            <w:tcW w:w="1396" w:type="dxa"/>
            <w:hideMark/>
          </w:tcPr>
          <w:p w14:paraId="1272A442" w14:textId="422B3D66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Lab1</w:t>
            </w:r>
          </w:p>
        </w:tc>
        <w:tc>
          <w:tcPr>
            <w:tcW w:w="1753" w:type="dxa"/>
            <w:hideMark/>
          </w:tcPr>
          <w:p w14:paraId="53143E2F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4AA2727B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700055" w14:paraId="06661B3F" w14:textId="77777777" w:rsidTr="002B12D7">
        <w:trPr>
          <w:trHeight w:val="390"/>
        </w:trPr>
        <w:tc>
          <w:tcPr>
            <w:tcW w:w="702" w:type="dxa"/>
            <w:vAlign w:val="center"/>
            <w:hideMark/>
          </w:tcPr>
          <w:p w14:paraId="30A7078F" w14:textId="3F815538" w:rsidR="00700055" w:rsidRDefault="00700055" w:rsidP="0070005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9</w:t>
            </w:r>
          </w:p>
        </w:tc>
        <w:tc>
          <w:tcPr>
            <w:tcW w:w="1268" w:type="dxa"/>
            <w:vMerge w:val="restart"/>
            <w:vAlign w:val="center"/>
          </w:tcPr>
          <w:p w14:paraId="12D9C6A7" w14:textId="67505C90" w:rsidR="00700055" w:rsidRDefault="002B12D7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 xml:space="preserve">Week 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5</w:t>
            </w:r>
          </w:p>
        </w:tc>
        <w:tc>
          <w:tcPr>
            <w:tcW w:w="3493" w:type="dxa"/>
            <w:hideMark/>
          </w:tcPr>
          <w:p w14:paraId="1441976B" w14:textId="77777777" w:rsidR="00700055" w:rsidRDefault="00700055" w:rsidP="00700055">
            <w:pPr>
              <w:rPr>
                <w:rStyle w:val="fontstyle01"/>
                <w:rFonts w:ascii="Arial" w:hAnsi="Arial" w:cs="Arial"/>
                <w:b/>
                <w:color w:val="auto"/>
              </w:rPr>
            </w:pPr>
            <w:r>
              <w:rPr>
                <w:rStyle w:val="fontstyle01"/>
                <w:rFonts w:ascii="Arial" w:hAnsi="Arial" w:cs="Arial"/>
                <w:b/>
                <w:color w:val="auto"/>
              </w:rPr>
              <w:t>Topic 3. Static techniques</w:t>
            </w:r>
          </w:p>
          <w:p w14:paraId="335A9B9E" w14:textId="77777777" w:rsidR="00700055" w:rsidRDefault="00700055" w:rsidP="00700055">
            <w:pPr>
              <w:rPr>
                <w:rStyle w:val="fontstyle01"/>
                <w:rFonts w:ascii="Arial" w:hAnsi="Arial" w:cs="Arial"/>
                <w:color w:val="auto"/>
              </w:rPr>
            </w:pPr>
            <w:r>
              <w:rPr>
                <w:rStyle w:val="fontstyle01"/>
                <w:rFonts w:ascii="Arial" w:hAnsi="Arial" w:cs="Arial"/>
                <w:color w:val="auto"/>
              </w:rPr>
              <w:t>3.1 Reviews and the test process</w:t>
            </w:r>
          </w:p>
          <w:p w14:paraId="47A6B601" w14:textId="3610DBA2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Style w:val="fontstyle01"/>
                <w:rFonts w:ascii="Arial" w:hAnsi="Arial" w:cs="Arial"/>
                <w:color w:val="auto"/>
              </w:rPr>
              <w:t>3.2 Review process</w:t>
            </w:r>
          </w:p>
        </w:tc>
        <w:tc>
          <w:tcPr>
            <w:tcW w:w="1396" w:type="dxa"/>
            <w:hideMark/>
          </w:tcPr>
          <w:p w14:paraId="61A12D30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7F4F68B2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247061D6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700055" w14:paraId="5D714051" w14:textId="77777777" w:rsidTr="002B12D7">
        <w:trPr>
          <w:trHeight w:val="390"/>
        </w:trPr>
        <w:tc>
          <w:tcPr>
            <w:tcW w:w="702" w:type="dxa"/>
            <w:vAlign w:val="center"/>
          </w:tcPr>
          <w:p w14:paraId="163004D3" w14:textId="032C5A8D" w:rsidR="00700055" w:rsidRDefault="00700055" w:rsidP="0070005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10</w:t>
            </w:r>
          </w:p>
        </w:tc>
        <w:tc>
          <w:tcPr>
            <w:tcW w:w="1268" w:type="dxa"/>
            <w:vMerge/>
            <w:vAlign w:val="center"/>
          </w:tcPr>
          <w:p w14:paraId="4B35CA53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  <w:hideMark/>
          </w:tcPr>
          <w:p w14:paraId="438893E5" w14:textId="77777777" w:rsidR="00700055" w:rsidRDefault="00700055" w:rsidP="00700055">
            <w:pPr>
              <w:rPr>
                <w:rFonts w:ascii="Arial" w:hAnsi="Arial" w:cs="Arial"/>
                <w:iCs/>
                <w:sz w:val="22"/>
                <w:szCs w:val="22"/>
              </w:rPr>
            </w:pPr>
            <w:r>
              <w:rPr>
                <w:rFonts w:ascii="Arial" w:hAnsi="Arial" w:cs="Arial"/>
                <w:iCs/>
                <w:sz w:val="22"/>
                <w:szCs w:val="22"/>
              </w:rPr>
              <w:t>3.3 Static analysis by tools</w:t>
            </w:r>
          </w:p>
          <w:p w14:paraId="699EA163" w14:textId="77777777" w:rsidR="00700055" w:rsidRDefault="00700055" w:rsidP="00700055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Lab 1 Assistant</w:t>
            </w:r>
          </w:p>
          <w:p w14:paraId="699FAA6A" w14:textId="05A25412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sz w:val="22"/>
                <w:szCs w:val="22"/>
              </w:rPr>
              <w:t>Guiding Lab 2 (Install and study an unit test framework, use IDE to write unit test code and run unit test)</w:t>
            </w:r>
          </w:p>
        </w:tc>
        <w:tc>
          <w:tcPr>
            <w:tcW w:w="1396" w:type="dxa"/>
            <w:hideMark/>
          </w:tcPr>
          <w:p w14:paraId="2D59A3AA" w14:textId="0FDF4B99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  <w:r>
              <w:rPr>
                <w:rFonts w:ascii="Arial" w:hAnsi="Arial" w:cs="Arial"/>
                <w:sz w:val="22"/>
                <w:szCs w:val="22"/>
              </w:rPr>
              <w:t>Progress test 1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 xml:space="preserve">  </w:t>
            </w:r>
          </w:p>
        </w:tc>
        <w:tc>
          <w:tcPr>
            <w:tcW w:w="1753" w:type="dxa"/>
            <w:hideMark/>
          </w:tcPr>
          <w:p w14:paraId="62E86D99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09C1734E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700055" w14:paraId="7625F8AE" w14:textId="77777777" w:rsidTr="002B12D7">
        <w:trPr>
          <w:trHeight w:val="390"/>
        </w:trPr>
        <w:tc>
          <w:tcPr>
            <w:tcW w:w="702" w:type="dxa"/>
            <w:vAlign w:val="center"/>
          </w:tcPr>
          <w:p w14:paraId="4ED37BDB" w14:textId="22931597" w:rsidR="00700055" w:rsidRDefault="00700055" w:rsidP="0070005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11</w:t>
            </w:r>
          </w:p>
        </w:tc>
        <w:tc>
          <w:tcPr>
            <w:tcW w:w="1268" w:type="dxa"/>
            <w:vMerge w:val="restart"/>
            <w:vAlign w:val="center"/>
          </w:tcPr>
          <w:p w14:paraId="2243656A" w14:textId="6981EBC2" w:rsidR="00700055" w:rsidRDefault="002B12D7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 xml:space="preserve">Week 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6</w:t>
            </w:r>
          </w:p>
        </w:tc>
        <w:tc>
          <w:tcPr>
            <w:tcW w:w="3493" w:type="dxa"/>
            <w:hideMark/>
          </w:tcPr>
          <w:p w14:paraId="41ED0DFB" w14:textId="77777777" w:rsidR="00700055" w:rsidRDefault="00700055" w:rsidP="00700055">
            <w:pPr>
              <w:rPr>
                <w:rStyle w:val="fontstyle01"/>
                <w:rFonts w:ascii="Arial" w:hAnsi="Arial" w:cs="Arial"/>
                <w:b/>
                <w:color w:val="auto"/>
              </w:rPr>
            </w:pPr>
            <w:r>
              <w:rPr>
                <w:rStyle w:val="fontstyle01"/>
                <w:rFonts w:ascii="Arial" w:hAnsi="Arial" w:cs="Arial"/>
                <w:b/>
                <w:color w:val="auto"/>
              </w:rPr>
              <w:t>Topic 4. Test design techniques</w:t>
            </w:r>
          </w:p>
          <w:p w14:paraId="0E9659B8" w14:textId="3E3E2921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Style w:val="fontstyle01"/>
                <w:rFonts w:ascii="Arial" w:hAnsi="Arial" w:cs="Arial"/>
                <w:color w:val="auto"/>
              </w:rPr>
              <w:t>4.1 The test development process</w:t>
            </w:r>
          </w:p>
        </w:tc>
        <w:tc>
          <w:tcPr>
            <w:tcW w:w="1396" w:type="dxa"/>
            <w:hideMark/>
          </w:tcPr>
          <w:p w14:paraId="38FCA2E3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4F01BD66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10CBD138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700055" w14:paraId="519FF32A" w14:textId="77777777" w:rsidTr="002B12D7">
        <w:trPr>
          <w:trHeight w:val="390"/>
        </w:trPr>
        <w:tc>
          <w:tcPr>
            <w:tcW w:w="702" w:type="dxa"/>
            <w:vAlign w:val="center"/>
          </w:tcPr>
          <w:p w14:paraId="29C212EA" w14:textId="1A5DFCBF" w:rsidR="00700055" w:rsidRDefault="00700055" w:rsidP="0070005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12</w:t>
            </w:r>
          </w:p>
        </w:tc>
        <w:tc>
          <w:tcPr>
            <w:tcW w:w="1268" w:type="dxa"/>
            <w:vMerge/>
            <w:vAlign w:val="center"/>
          </w:tcPr>
          <w:p w14:paraId="155C5D79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  <w:hideMark/>
          </w:tcPr>
          <w:p w14:paraId="6F48A1A4" w14:textId="77777777" w:rsidR="00700055" w:rsidRDefault="00700055" w:rsidP="0070005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4.2 Categories of test design techniques</w:t>
            </w:r>
          </w:p>
          <w:p w14:paraId="506E0923" w14:textId="77777777" w:rsidR="00700055" w:rsidRDefault="00700055" w:rsidP="0070005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4.3 Specification-based or black-box techniques</w:t>
            </w:r>
          </w:p>
          <w:p w14:paraId="137AA2DB" w14:textId="28616799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Lab 2 Assistant</w:t>
            </w:r>
          </w:p>
        </w:tc>
        <w:tc>
          <w:tcPr>
            <w:tcW w:w="1396" w:type="dxa"/>
            <w:hideMark/>
          </w:tcPr>
          <w:p w14:paraId="62C6725D" w14:textId="3CA481F4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1753" w:type="dxa"/>
            <w:hideMark/>
          </w:tcPr>
          <w:p w14:paraId="721E4C93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0F6C87BC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700055" w14:paraId="4E9957F7" w14:textId="77777777" w:rsidTr="002B12D7">
        <w:trPr>
          <w:trHeight w:val="390"/>
        </w:trPr>
        <w:tc>
          <w:tcPr>
            <w:tcW w:w="702" w:type="dxa"/>
            <w:vAlign w:val="center"/>
          </w:tcPr>
          <w:p w14:paraId="0040711F" w14:textId="2C8AC76C" w:rsidR="00700055" w:rsidRDefault="00700055" w:rsidP="0070005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13</w:t>
            </w:r>
          </w:p>
        </w:tc>
        <w:tc>
          <w:tcPr>
            <w:tcW w:w="1268" w:type="dxa"/>
            <w:vMerge w:val="restart"/>
            <w:vAlign w:val="center"/>
          </w:tcPr>
          <w:p w14:paraId="43406417" w14:textId="255FB122" w:rsidR="00700055" w:rsidRDefault="002B12D7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 xml:space="preserve">Week 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7</w:t>
            </w:r>
          </w:p>
        </w:tc>
        <w:tc>
          <w:tcPr>
            <w:tcW w:w="3493" w:type="dxa"/>
            <w:hideMark/>
          </w:tcPr>
          <w:p w14:paraId="50E7845A" w14:textId="77777777" w:rsidR="00700055" w:rsidRDefault="00700055" w:rsidP="00700055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Automation Test Tool</w:t>
            </w:r>
          </w:p>
          <w:p w14:paraId="5CCD41C4" w14:textId="77777777" w:rsidR="00700055" w:rsidRDefault="00700055" w:rsidP="00700055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(Use tools: NUnit, JUnit, Selenium... )</w:t>
            </w:r>
          </w:p>
          <w:p w14:paraId="184C982E" w14:textId="4960EA92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 xml:space="preserve">Defect Management System: Mantis, bugzilla,… </w:t>
            </w:r>
          </w:p>
        </w:tc>
        <w:tc>
          <w:tcPr>
            <w:tcW w:w="1396" w:type="dxa"/>
            <w:hideMark/>
          </w:tcPr>
          <w:p w14:paraId="4D76EC0F" w14:textId="64ADB466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 L</w:t>
            </w:r>
            <w:r>
              <w:rPr>
                <w:rFonts w:cs="Arial"/>
                <w:i/>
                <w:iCs/>
                <w:color w:val="000000"/>
                <w:sz w:val="21"/>
                <w:szCs w:val="21"/>
              </w:rPr>
              <w:t>ab2</w:t>
            </w:r>
          </w:p>
        </w:tc>
        <w:tc>
          <w:tcPr>
            <w:tcW w:w="1753" w:type="dxa"/>
            <w:hideMark/>
          </w:tcPr>
          <w:p w14:paraId="664AE300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61F351E3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700055" w14:paraId="5A5B438C" w14:textId="77777777" w:rsidTr="002B12D7">
        <w:trPr>
          <w:trHeight w:val="390"/>
        </w:trPr>
        <w:tc>
          <w:tcPr>
            <w:tcW w:w="702" w:type="dxa"/>
            <w:vAlign w:val="center"/>
          </w:tcPr>
          <w:p w14:paraId="6BD08B26" w14:textId="32078FD3" w:rsidR="00700055" w:rsidRDefault="00700055" w:rsidP="0070005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14</w:t>
            </w:r>
          </w:p>
        </w:tc>
        <w:tc>
          <w:tcPr>
            <w:tcW w:w="1268" w:type="dxa"/>
            <w:vMerge/>
            <w:vAlign w:val="center"/>
          </w:tcPr>
          <w:p w14:paraId="3A772AA4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  <w:hideMark/>
          </w:tcPr>
          <w:p w14:paraId="08AB968B" w14:textId="6175108D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Automation Test Tool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(Use tools: NUnit, JUnit, Selenium .. )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Defect Management System: Mantis, bugzilla,… (cont.)</w:t>
            </w:r>
            <w:r>
              <w:rPr>
                <w:rStyle w:val="fontstyle01"/>
                <w:rFonts w:ascii="Arial" w:hAnsi="Arial" w:cs="Arial"/>
                <w:color w:val="auto"/>
              </w:rPr>
              <w:t xml:space="preserve"> </w:t>
            </w:r>
          </w:p>
        </w:tc>
        <w:tc>
          <w:tcPr>
            <w:tcW w:w="1396" w:type="dxa"/>
            <w:hideMark/>
          </w:tcPr>
          <w:p w14:paraId="39BB187B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1753" w:type="dxa"/>
            <w:hideMark/>
          </w:tcPr>
          <w:p w14:paraId="59A6F32F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74CC3D5E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700055" w14:paraId="534A3C28" w14:textId="77777777" w:rsidTr="002B12D7">
        <w:trPr>
          <w:trHeight w:val="390"/>
        </w:trPr>
        <w:tc>
          <w:tcPr>
            <w:tcW w:w="702" w:type="dxa"/>
            <w:vAlign w:val="center"/>
          </w:tcPr>
          <w:p w14:paraId="7A3B2A32" w14:textId="43AEB8E6" w:rsidR="00700055" w:rsidRDefault="00700055" w:rsidP="0070005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15</w:t>
            </w:r>
          </w:p>
        </w:tc>
        <w:tc>
          <w:tcPr>
            <w:tcW w:w="1268" w:type="dxa"/>
            <w:vMerge w:val="restart"/>
            <w:vAlign w:val="center"/>
          </w:tcPr>
          <w:p w14:paraId="4ACEC649" w14:textId="6DB922BE" w:rsidR="00700055" w:rsidRDefault="002B12D7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 xml:space="preserve">Week 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8</w:t>
            </w:r>
          </w:p>
        </w:tc>
        <w:tc>
          <w:tcPr>
            <w:tcW w:w="3493" w:type="dxa"/>
            <w:hideMark/>
          </w:tcPr>
          <w:p w14:paraId="7999BDC0" w14:textId="0205BD7A" w:rsidR="00700055" w:rsidRPr="00700055" w:rsidRDefault="00700055" w:rsidP="0070005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4.4 Structure-based or white-box techniques</w:t>
            </w:r>
            <w:r>
              <w:rPr>
                <w:rFonts w:ascii="Arial" w:hAnsi="Arial" w:cs="Arial"/>
                <w:sz w:val="22"/>
                <w:szCs w:val="22"/>
              </w:rPr>
              <w:br/>
              <w:t>4.5 Experience-based techniques</w:t>
            </w:r>
          </w:p>
        </w:tc>
        <w:tc>
          <w:tcPr>
            <w:tcW w:w="1396" w:type="dxa"/>
            <w:hideMark/>
          </w:tcPr>
          <w:p w14:paraId="1A1169C9" w14:textId="130A7A9D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  <w:r>
              <w:rPr>
                <w:rFonts w:ascii="Arial" w:hAnsi="Arial" w:cs="Arial"/>
                <w:sz w:val="22"/>
                <w:szCs w:val="22"/>
              </w:rPr>
              <w:t>Progress Test 2</w:t>
            </w:r>
          </w:p>
        </w:tc>
        <w:tc>
          <w:tcPr>
            <w:tcW w:w="1753" w:type="dxa"/>
            <w:hideMark/>
          </w:tcPr>
          <w:p w14:paraId="29140163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  <w:tc>
          <w:tcPr>
            <w:tcW w:w="886" w:type="dxa"/>
            <w:hideMark/>
          </w:tcPr>
          <w:p w14:paraId="7F8603BC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 </w:t>
            </w:r>
          </w:p>
        </w:tc>
      </w:tr>
      <w:tr w:rsidR="00700055" w14:paraId="18F0C499" w14:textId="77777777" w:rsidTr="002B12D7">
        <w:trPr>
          <w:trHeight w:val="390"/>
        </w:trPr>
        <w:tc>
          <w:tcPr>
            <w:tcW w:w="702" w:type="dxa"/>
            <w:vAlign w:val="center"/>
          </w:tcPr>
          <w:p w14:paraId="61F2A3EB" w14:textId="01CA61AD" w:rsidR="00700055" w:rsidRDefault="00700055" w:rsidP="0070005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lastRenderedPageBreak/>
              <w:t>16</w:t>
            </w:r>
          </w:p>
        </w:tc>
        <w:tc>
          <w:tcPr>
            <w:tcW w:w="1268" w:type="dxa"/>
            <w:vMerge/>
            <w:vAlign w:val="center"/>
          </w:tcPr>
          <w:p w14:paraId="348762F6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</w:tcPr>
          <w:p w14:paraId="6CBB5D19" w14:textId="77777777" w:rsidR="00700055" w:rsidRDefault="00700055" w:rsidP="00700055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4.6 Choosing a test technique</w:t>
            </w:r>
          </w:p>
          <w:p w14:paraId="48EC431F" w14:textId="6AEF8672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sz w:val="22"/>
                <w:szCs w:val="22"/>
              </w:rPr>
              <w:t>Guiding Lab 3 (Static techniques: Manually review documents and AI for static code analysis)</w:t>
            </w:r>
          </w:p>
        </w:tc>
        <w:tc>
          <w:tcPr>
            <w:tcW w:w="1396" w:type="dxa"/>
          </w:tcPr>
          <w:p w14:paraId="2AD7C83E" w14:textId="2873435A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1753" w:type="dxa"/>
          </w:tcPr>
          <w:p w14:paraId="3329AD0B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886" w:type="dxa"/>
          </w:tcPr>
          <w:p w14:paraId="60E05383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</w:tr>
      <w:tr w:rsidR="00700055" w14:paraId="30BF372F" w14:textId="77777777" w:rsidTr="002B12D7">
        <w:trPr>
          <w:trHeight w:val="390"/>
        </w:trPr>
        <w:tc>
          <w:tcPr>
            <w:tcW w:w="702" w:type="dxa"/>
            <w:vAlign w:val="center"/>
          </w:tcPr>
          <w:p w14:paraId="67B2ECA8" w14:textId="4AA49765" w:rsidR="00700055" w:rsidRDefault="00700055" w:rsidP="0070005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17</w:t>
            </w:r>
          </w:p>
        </w:tc>
        <w:tc>
          <w:tcPr>
            <w:tcW w:w="1268" w:type="dxa"/>
            <w:vMerge w:val="restart"/>
            <w:vAlign w:val="center"/>
          </w:tcPr>
          <w:p w14:paraId="562DE962" w14:textId="5F70421F" w:rsidR="00700055" w:rsidRDefault="002B12D7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 xml:space="preserve">Week 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9</w:t>
            </w:r>
          </w:p>
        </w:tc>
        <w:tc>
          <w:tcPr>
            <w:tcW w:w="3493" w:type="dxa"/>
          </w:tcPr>
          <w:p w14:paraId="2F839565" w14:textId="77777777" w:rsidR="00700055" w:rsidRDefault="00700055" w:rsidP="0070005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Topic 5. Test management</w:t>
            </w:r>
            <w:r>
              <w:rPr>
                <w:rFonts w:ascii="Arial" w:hAnsi="Arial" w:cs="Arial"/>
                <w:sz w:val="22"/>
                <w:szCs w:val="22"/>
              </w:rPr>
              <w:br/>
              <w:t>5.1 Test organization</w:t>
            </w:r>
            <w:r>
              <w:rPr>
                <w:rFonts w:ascii="Arial" w:hAnsi="Arial" w:cs="Arial"/>
                <w:sz w:val="22"/>
                <w:szCs w:val="22"/>
              </w:rPr>
              <w:br/>
              <w:t>5.2 Test plans, estimates, and strategies</w:t>
            </w:r>
          </w:p>
          <w:p w14:paraId="3A5F3436" w14:textId="66071643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5.3 Test progress monitoring and control</w:t>
            </w:r>
          </w:p>
        </w:tc>
        <w:tc>
          <w:tcPr>
            <w:tcW w:w="1396" w:type="dxa"/>
          </w:tcPr>
          <w:p w14:paraId="7162CCC3" w14:textId="642C4DF3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Lab 3</w:t>
            </w:r>
          </w:p>
        </w:tc>
        <w:tc>
          <w:tcPr>
            <w:tcW w:w="1753" w:type="dxa"/>
          </w:tcPr>
          <w:p w14:paraId="76564A2D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886" w:type="dxa"/>
          </w:tcPr>
          <w:p w14:paraId="67688B91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</w:tr>
      <w:tr w:rsidR="00700055" w14:paraId="360E7486" w14:textId="77777777" w:rsidTr="002B12D7">
        <w:trPr>
          <w:trHeight w:val="390"/>
        </w:trPr>
        <w:tc>
          <w:tcPr>
            <w:tcW w:w="702" w:type="dxa"/>
            <w:vAlign w:val="center"/>
          </w:tcPr>
          <w:p w14:paraId="32B4C311" w14:textId="5D74BC91" w:rsidR="00700055" w:rsidRDefault="00700055" w:rsidP="0070005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18</w:t>
            </w:r>
          </w:p>
        </w:tc>
        <w:tc>
          <w:tcPr>
            <w:tcW w:w="1268" w:type="dxa"/>
            <w:vMerge/>
            <w:vAlign w:val="center"/>
          </w:tcPr>
          <w:p w14:paraId="5BAC3778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</w:tcPr>
          <w:p w14:paraId="38EDE8A0" w14:textId="77777777" w:rsidR="00700055" w:rsidRDefault="00700055" w:rsidP="00700055">
            <w:pPr>
              <w:tabs>
                <w:tab w:val="left" w:pos="1930"/>
              </w:tabs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Lab 3 Assistant</w:t>
            </w:r>
            <w:r>
              <w:rPr>
                <w:rFonts w:ascii="Arial" w:hAnsi="Arial" w:cs="Arial"/>
                <w:sz w:val="22"/>
                <w:szCs w:val="22"/>
              </w:rPr>
              <w:br/>
            </w: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Review Problems</w:t>
            </w:r>
          </w:p>
          <w:p w14:paraId="1A020543" w14:textId="77777777" w:rsidR="00700055" w:rsidRDefault="00700055" w:rsidP="00700055">
            <w:pPr>
              <w:tabs>
                <w:tab w:val="left" w:pos="1930"/>
              </w:tabs>
              <w:rPr>
                <w:rStyle w:val="fontstyle01"/>
                <w:rFonts w:ascii="Arial" w:hAnsi="Arial"/>
                <w:color w:val="auto"/>
              </w:rPr>
            </w:pPr>
            <w:r>
              <w:rPr>
                <w:rFonts w:ascii="Arial" w:hAnsi="Arial" w:cs="Arial"/>
                <w:sz w:val="22"/>
                <w:szCs w:val="22"/>
              </w:rPr>
              <w:t>5.4 Configuration management</w:t>
            </w:r>
            <w:r>
              <w:rPr>
                <w:rFonts w:ascii="Arial" w:hAnsi="Arial" w:cs="Arial"/>
                <w:sz w:val="22"/>
                <w:szCs w:val="22"/>
              </w:rPr>
              <w:br/>
              <w:t>5.5 Risk and testing</w:t>
            </w:r>
            <w:r>
              <w:rPr>
                <w:rFonts w:ascii="Arial" w:hAnsi="Arial" w:cs="Arial"/>
                <w:sz w:val="22"/>
                <w:szCs w:val="22"/>
              </w:rPr>
              <w:br/>
              <w:t>5.6 Incident management</w:t>
            </w:r>
            <w:r>
              <w:rPr>
                <w:rStyle w:val="fontstyle01"/>
                <w:rFonts w:ascii="Arial" w:hAnsi="Arial" w:cs="Arial"/>
                <w:color w:val="auto"/>
              </w:rPr>
              <w:tab/>
            </w:r>
          </w:p>
          <w:p w14:paraId="78D8DDB1" w14:textId="5A90AB96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Guiding Lab 4 (Create Test plan with AI)</w:t>
            </w:r>
          </w:p>
        </w:tc>
        <w:tc>
          <w:tcPr>
            <w:tcW w:w="1396" w:type="dxa"/>
          </w:tcPr>
          <w:p w14:paraId="32BDCD1B" w14:textId="5C6D1700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 w:rsidRPr="00700055"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Progress Test 3</w:t>
            </w:r>
          </w:p>
        </w:tc>
        <w:tc>
          <w:tcPr>
            <w:tcW w:w="1753" w:type="dxa"/>
          </w:tcPr>
          <w:p w14:paraId="36725DC0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886" w:type="dxa"/>
          </w:tcPr>
          <w:p w14:paraId="5C835987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</w:tr>
      <w:tr w:rsidR="00700055" w14:paraId="08162670" w14:textId="77777777" w:rsidTr="002B12D7">
        <w:trPr>
          <w:trHeight w:val="390"/>
        </w:trPr>
        <w:tc>
          <w:tcPr>
            <w:tcW w:w="702" w:type="dxa"/>
            <w:vAlign w:val="center"/>
          </w:tcPr>
          <w:p w14:paraId="63990268" w14:textId="489C2903" w:rsidR="00700055" w:rsidRDefault="00700055" w:rsidP="0070005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19</w:t>
            </w:r>
          </w:p>
        </w:tc>
        <w:tc>
          <w:tcPr>
            <w:tcW w:w="1268" w:type="dxa"/>
            <w:vMerge w:val="restart"/>
            <w:vAlign w:val="center"/>
          </w:tcPr>
          <w:p w14:paraId="7FFE45CA" w14:textId="1A25270E" w:rsidR="00700055" w:rsidRDefault="002B12D7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Week 1</w:t>
            </w: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0</w:t>
            </w:r>
          </w:p>
        </w:tc>
        <w:tc>
          <w:tcPr>
            <w:tcW w:w="3493" w:type="dxa"/>
          </w:tcPr>
          <w:p w14:paraId="384C3A94" w14:textId="77777777" w:rsidR="00700055" w:rsidRDefault="00700055" w:rsidP="0070005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Topic 6. Tool support for testing</w:t>
            </w:r>
            <w:r>
              <w:rPr>
                <w:rFonts w:ascii="Arial" w:hAnsi="Arial" w:cs="Arial"/>
                <w:sz w:val="22"/>
                <w:szCs w:val="22"/>
              </w:rPr>
              <w:br/>
              <w:t>6.1 Types of test tool</w:t>
            </w:r>
            <w:r>
              <w:rPr>
                <w:rFonts w:ascii="Arial" w:hAnsi="Arial" w:cs="Arial"/>
                <w:sz w:val="22"/>
                <w:szCs w:val="22"/>
              </w:rPr>
              <w:br/>
              <w:t>6.2 Effective use of tools: Potential benefits and risks</w:t>
            </w:r>
          </w:p>
          <w:p w14:paraId="5F70061F" w14:textId="77777777" w:rsidR="00700055" w:rsidRDefault="00700055" w:rsidP="00700055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6.3 Introducing a tool into an organization</w:t>
            </w:r>
          </w:p>
          <w:p w14:paraId="58C859CE" w14:textId="67A7C29A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sz w:val="22"/>
                <w:szCs w:val="22"/>
              </w:rPr>
              <w:t>Lab 4 Assistant</w:t>
            </w:r>
          </w:p>
        </w:tc>
        <w:tc>
          <w:tcPr>
            <w:tcW w:w="1396" w:type="dxa"/>
          </w:tcPr>
          <w:p w14:paraId="192A24C1" w14:textId="200E7BC1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Lab 4</w:t>
            </w:r>
          </w:p>
        </w:tc>
        <w:tc>
          <w:tcPr>
            <w:tcW w:w="1753" w:type="dxa"/>
          </w:tcPr>
          <w:p w14:paraId="00D0CFB1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886" w:type="dxa"/>
          </w:tcPr>
          <w:p w14:paraId="65BC6907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</w:tr>
      <w:tr w:rsidR="00700055" w14:paraId="1CC40B52" w14:textId="77777777" w:rsidTr="002B12D7">
        <w:trPr>
          <w:trHeight w:val="390"/>
        </w:trPr>
        <w:tc>
          <w:tcPr>
            <w:tcW w:w="702" w:type="dxa"/>
            <w:vAlign w:val="center"/>
          </w:tcPr>
          <w:p w14:paraId="54CD3D0D" w14:textId="7D52641D" w:rsidR="00700055" w:rsidRDefault="00700055" w:rsidP="00700055">
            <w:pPr>
              <w:jc w:val="center"/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20</w:t>
            </w:r>
          </w:p>
        </w:tc>
        <w:tc>
          <w:tcPr>
            <w:tcW w:w="1268" w:type="dxa"/>
            <w:vMerge/>
            <w:vAlign w:val="center"/>
          </w:tcPr>
          <w:p w14:paraId="60ABF58F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3493" w:type="dxa"/>
          </w:tcPr>
          <w:p w14:paraId="29E18B01" w14:textId="77777777" w:rsidR="00700055" w:rsidRDefault="00700055" w:rsidP="0070005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Topic 7. ISTQB Foundation Exam</w:t>
            </w:r>
            <w:r>
              <w:rPr>
                <w:rFonts w:ascii="Arial" w:hAnsi="Arial" w:cs="Arial"/>
                <w:sz w:val="22"/>
                <w:szCs w:val="22"/>
              </w:rPr>
              <w:br/>
              <w:t>7.1 Preparing for the exam</w:t>
            </w:r>
            <w:r>
              <w:rPr>
                <w:rFonts w:ascii="Arial" w:hAnsi="Arial" w:cs="Arial"/>
                <w:sz w:val="22"/>
                <w:szCs w:val="22"/>
              </w:rPr>
              <w:br/>
              <w:t>7.2 Taking the exam</w:t>
            </w:r>
          </w:p>
          <w:p w14:paraId="4C9E5EE8" w14:textId="77777777" w:rsidR="00700055" w:rsidRDefault="00700055" w:rsidP="00700055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7.3 Mock exam</w:t>
            </w:r>
          </w:p>
          <w:p w14:paraId="72ABD74D" w14:textId="77777777" w:rsidR="00700055" w:rsidRDefault="00700055" w:rsidP="0070005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Topic 8. Agile Testing</w:t>
            </w:r>
            <w:r>
              <w:rPr>
                <w:rFonts w:ascii="Arial" w:hAnsi="Arial" w:cs="Arial"/>
                <w:sz w:val="22"/>
                <w:szCs w:val="22"/>
              </w:rPr>
              <w:br/>
              <w:t>8.1 The fundamentals of Agile software development</w:t>
            </w:r>
          </w:p>
          <w:p w14:paraId="456F89D3" w14:textId="77777777" w:rsidR="00700055" w:rsidRDefault="00700055" w:rsidP="00700055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8.2 Aspects of Agile approaches</w:t>
            </w:r>
          </w:p>
          <w:p w14:paraId="6307505F" w14:textId="77777777" w:rsidR="00700055" w:rsidRDefault="00700055" w:rsidP="0070005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8.3 Mostly used Agile Methods</w:t>
            </w:r>
          </w:p>
          <w:p w14:paraId="2AA33BDB" w14:textId="77777777" w:rsidR="00700055" w:rsidRDefault="00700055" w:rsidP="00700055">
            <w:pPr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8.4 Fundamental Agile Testing Principles, Practice and Processes</w:t>
            </w:r>
          </w:p>
          <w:p w14:paraId="533C1740" w14:textId="77777777" w:rsidR="00700055" w:rsidRDefault="00700055" w:rsidP="0070005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8.5 Agile Testing Methods, Techniques and Tools</w:t>
            </w:r>
          </w:p>
          <w:p w14:paraId="3FF866FC" w14:textId="4354D229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sz w:val="22"/>
                <w:szCs w:val="22"/>
              </w:rPr>
              <w:t>Review</w:t>
            </w:r>
          </w:p>
        </w:tc>
        <w:tc>
          <w:tcPr>
            <w:tcW w:w="1396" w:type="dxa"/>
          </w:tcPr>
          <w:p w14:paraId="3793AAF0" w14:textId="5A8F6118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  <w:r w:rsidRPr="00700055"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  <w:t>Presentation</w:t>
            </w:r>
          </w:p>
        </w:tc>
        <w:tc>
          <w:tcPr>
            <w:tcW w:w="1753" w:type="dxa"/>
          </w:tcPr>
          <w:p w14:paraId="3711876A" w14:textId="47BA8BBB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  <w:tc>
          <w:tcPr>
            <w:tcW w:w="886" w:type="dxa"/>
          </w:tcPr>
          <w:p w14:paraId="3684B943" w14:textId="77777777" w:rsidR="00700055" w:rsidRDefault="00700055" w:rsidP="00700055">
            <w:pPr>
              <w:rPr>
                <w:rFonts w:ascii="Arial" w:hAnsi="Arial" w:cs="Arial"/>
                <w:i/>
                <w:iCs/>
                <w:color w:val="000000"/>
                <w:sz w:val="21"/>
                <w:szCs w:val="21"/>
              </w:rPr>
            </w:pPr>
          </w:p>
        </w:tc>
      </w:tr>
    </w:tbl>
    <w:p w14:paraId="327959C2" w14:textId="77777777" w:rsidR="00E9302C" w:rsidRPr="0010211B" w:rsidRDefault="00E9302C" w:rsidP="0010211B">
      <w:pPr>
        <w:ind w:left="284" w:hanging="284"/>
        <w:rPr>
          <w:rFonts w:ascii="Arial" w:hAnsi="Arial" w:cs="Arial"/>
          <w:i/>
          <w:sz w:val="21"/>
          <w:szCs w:val="21"/>
        </w:rPr>
      </w:pPr>
    </w:p>
    <w:tbl>
      <w:tblPr>
        <w:tblW w:w="9625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802"/>
        <w:gridCol w:w="3393"/>
        <w:gridCol w:w="3430"/>
      </w:tblGrid>
      <w:tr w:rsidR="003A13E4" w:rsidRPr="0010211B" w14:paraId="39FCBCA5" w14:textId="77777777" w:rsidTr="00700055">
        <w:tc>
          <w:tcPr>
            <w:tcW w:w="2802" w:type="dxa"/>
          </w:tcPr>
          <w:p w14:paraId="74752C55" w14:textId="77777777" w:rsidR="00DC0EAE" w:rsidRPr="00696D2E" w:rsidRDefault="00EC582E" w:rsidP="0010211B">
            <w:pPr>
              <w:ind w:left="284" w:hanging="284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696D2E">
              <w:rPr>
                <w:rFonts w:ascii="Arial" w:hAnsi="Arial" w:cs="Arial"/>
                <w:sz w:val="21"/>
                <w:szCs w:val="21"/>
              </w:rPr>
              <w:t>Người phê duyệ</w:t>
            </w:r>
            <w:r w:rsidR="003A13E4" w:rsidRPr="00696D2E">
              <w:rPr>
                <w:rFonts w:ascii="Arial" w:hAnsi="Arial" w:cs="Arial"/>
                <w:sz w:val="21"/>
                <w:szCs w:val="21"/>
              </w:rPr>
              <w:t>t</w:t>
            </w:r>
            <w:r w:rsidR="00E9302C" w:rsidRPr="00696D2E">
              <w:rPr>
                <w:rFonts w:ascii="Arial" w:hAnsi="Arial" w:cs="Arial"/>
                <w:sz w:val="21"/>
                <w:szCs w:val="21"/>
              </w:rPr>
              <w:t>/</w:t>
            </w:r>
            <w:r w:rsidR="00E9302C" w:rsidRPr="00696D2E">
              <w:rPr>
                <w:rFonts w:ascii="Arial" w:hAnsi="Arial" w:cs="Arial"/>
                <w:i/>
                <w:sz w:val="21"/>
                <w:szCs w:val="21"/>
              </w:rPr>
              <w:t>Approver</w:t>
            </w:r>
          </w:p>
          <w:p w14:paraId="4E32B64F" w14:textId="77777777" w:rsidR="00DC0EAE" w:rsidRPr="00696D2E" w:rsidRDefault="00FF6ADB" w:rsidP="0010211B">
            <w:pPr>
              <w:ind w:left="284" w:hanging="284"/>
              <w:jc w:val="center"/>
              <w:rPr>
                <w:rFonts w:ascii="Arial" w:hAnsi="Arial" w:cs="Arial"/>
                <w:i/>
                <w:iCs/>
                <w:sz w:val="21"/>
                <w:szCs w:val="21"/>
              </w:rPr>
            </w:pPr>
            <w:r w:rsidRPr="00696D2E">
              <w:rPr>
                <w:rFonts w:ascii="Arial" w:hAnsi="Arial" w:cs="Arial"/>
                <w:i/>
                <w:iCs/>
                <w:sz w:val="21"/>
                <w:szCs w:val="21"/>
              </w:rPr>
              <w:t>GĐCS</w:t>
            </w:r>
            <w:r w:rsidR="00E9302C" w:rsidRPr="00696D2E">
              <w:rPr>
                <w:rFonts w:ascii="Arial" w:hAnsi="Arial" w:cs="Arial"/>
                <w:i/>
                <w:iCs/>
                <w:sz w:val="21"/>
                <w:szCs w:val="21"/>
              </w:rPr>
              <w:t>/</w:t>
            </w:r>
            <w:r w:rsidR="00DC0EAE" w:rsidRPr="00696D2E">
              <w:rPr>
                <w:rFonts w:ascii="Arial" w:hAnsi="Arial" w:cs="Arial"/>
                <w:i/>
                <w:iCs/>
                <w:sz w:val="21"/>
                <w:szCs w:val="21"/>
              </w:rPr>
              <w:t>Campus’s Director</w:t>
            </w:r>
          </w:p>
        </w:tc>
        <w:tc>
          <w:tcPr>
            <w:tcW w:w="3393" w:type="dxa"/>
          </w:tcPr>
          <w:p w14:paraId="0A88D13D" w14:textId="77777777" w:rsidR="00DC0EAE" w:rsidRPr="00696D2E" w:rsidRDefault="003A13E4" w:rsidP="0010211B">
            <w:pPr>
              <w:ind w:left="284" w:hanging="284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696D2E">
              <w:rPr>
                <w:rFonts w:ascii="Arial" w:hAnsi="Arial" w:cs="Arial"/>
                <w:sz w:val="21"/>
                <w:szCs w:val="21"/>
              </w:rPr>
              <w:t>Người kiểm tra</w:t>
            </w:r>
            <w:r w:rsidR="00E9302C" w:rsidRPr="00696D2E">
              <w:rPr>
                <w:rFonts w:ascii="Arial" w:hAnsi="Arial" w:cs="Arial"/>
                <w:sz w:val="21"/>
                <w:szCs w:val="21"/>
              </w:rPr>
              <w:t>/</w:t>
            </w:r>
            <w:r w:rsidR="00DC0EAE" w:rsidRPr="00696D2E">
              <w:rPr>
                <w:rFonts w:ascii="Arial" w:hAnsi="Arial" w:cs="Arial"/>
                <w:i/>
                <w:sz w:val="21"/>
                <w:szCs w:val="21"/>
              </w:rPr>
              <w:t>Reviewer</w:t>
            </w:r>
          </w:p>
          <w:p w14:paraId="3DCFD126" w14:textId="77777777" w:rsidR="00DC0EAE" w:rsidRPr="00696D2E" w:rsidRDefault="00E9302C" w:rsidP="0010211B">
            <w:pPr>
              <w:ind w:left="284" w:hanging="284"/>
              <w:jc w:val="center"/>
              <w:rPr>
                <w:rFonts w:ascii="Arial" w:hAnsi="Arial" w:cs="Arial"/>
                <w:i/>
                <w:iCs/>
                <w:sz w:val="21"/>
                <w:szCs w:val="21"/>
              </w:rPr>
            </w:pPr>
            <w:r w:rsidRPr="00696D2E">
              <w:rPr>
                <w:rFonts w:ascii="Arial" w:hAnsi="Arial" w:cs="Arial"/>
                <w:i/>
                <w:iCs/>
                <w:sz w:val="21"/>
                <w:szCs w:val="21"/>
              </w:rPr>
              <w:t>TBĐT/</w:t>
            </w:r>
            <w:r w:rsidR="00DC0EAE" w:rsidRPr="00030A48">
              <w:rPr>
                <w:rFonts w:ascii="Arial" w:hAnsi="Arial" w:cs="Arial"/>
                <w:i/>
                <w:iCs/>
                <w:sz w:val="17"/>
                <w:szCs w:val="21"/>
              </w:rPr>
              <w:t xml:space="preserve">Head of Academic </w:t>
            </w:r>
            <w:r w:rsidR="004276B1" w:rsidRPr="00030A48">
              <w:rPr>
                <w:rFonts w:ascii="Arial" w:hAnsi="Arial" w:cs="Arial"/>
                <w:i/>
                <w:iCs/>
                <w:sz w:val="17"/>
                <w:szCs w:val="21"/>
              </w:rPr>
              <w:t xml:space="preserve">Affairs </w:t>
            </w:r>
            <w:r w:rsidR="00DC0EAE" w:rsidRPr="00030A48">
              <w:rPr>
                <w:rFonts w:ascii="Arial" w:hAnsi="Arial" w:cs="Arial"/>
                <w:i/>
                <w:iCs/>
                <w:sz w:val="17"/>
                <w:szCs w:val="21"/>
              </w:rPr>
              <w:t>Board)</w:t>
            </w:r>
          </w:p>
        </w:tc>
        <w:tc>
          <w:tcPr>
            <w:tcW w:w="3430" w:type="dxa"/>
          </w:tcPr>
          <w:p w14:paraId="68977D4A" w14:textId="77777777" w:rsidR="00DC0EAE" w:rsidRPr="00696D2E" w:rsidRDefault="003A13E4" w:rsidP="0010211B">
            <w:pPr>
              <w:ind w:left="284" w:hanging="284"/>
              <w:jc w:val="center"/>
              <w:rPr>
                <w:rFonts w:ascii="Arial" w:hAnsi="Arial" w:cs="Arial"/>
                <w:i/>
                <w:sz w:val="21"/>
                <w:szCs w:val="21"/>
              </w:rPr>
            </w:pPr>
            <w:r w:rsidRPr="00696D2E">
              <w:rPr>
                <w:rFonts w:ascii="Arial" w:hAnsi="Arial" w:cs="Arial"/>
                <w:sz w:val="21"/>
                <w:szCs w:val="21"/>
              </w:rPr>
              <w:t>Người lập</w:t>
            </w:r>
            <w:r w:rsidR="00E9302C" w:rsidRPr="00696D2E">
              <w:rPr>
                <w:rFonts w:ascii="Arial" w:hAnsi="Arial" w:cs="Arial"/>
                <w:sz w:val="21"/>
                <w:szCs w:val="21"/>
              </w:rPr>
              <w:t>/</w:t>
            </w:r>
            <w:r w:rsidR="00E9302C" w:rsidRPr="00696D2E">
              <w:rPr>
                <w:rFonts w:ascii="Arial" w:hAnsi="Arial" w:cs="Arial"/>
                <w:i/>
                <w:sz w:val="21"/>
                <w:szCs w:val="21"/>
              </w:rPr>
              <w:t>Creator</w:t>
            </w:r>
          </w:p>
          <w:p w14:paraId="16AE5B99" w14:textId="77777777" w:rsidR="00DC0EAE" w:rsidRPr="00696D2E" w:rsidRDefault="00FF6ADB" w:rsidP="0010211B">
            <w:pPr>
              <w:ind w:left="284" w:hanging="284"/>
              <w:jc w:val="center"/>
              <w:rPr>
                <w:rFonts w:ascii="Arial" w:hAnsi="Arial" w:cs="Arial"/>
                <w:i/>
                <w:iCs/>
                <w:sz w:val="21"/>
                <w:szCs w:val="21"/>
              </w:rPr>
            </w:pPr>
            <w:r w:rsidRPr="00696D2E">
              <w:rPr>
                <w:rFonts w:ascii="Arial" w:hAnsi="Arial" w:cs="Arial"/>
                <w:i/>
                <w:iCs/>
                <w:sz w:val="21"/>
                <w:szCs w:val="21"/>
              </w:rPr>
              <w:t>CNBM</w:t>
            </w:r>
            <w:r w:rsidR="00E9302C" w:rsidRPr="00696D2E">
              <w:rPr>
                <w:rFonts w:ascii="Arial" w:hAnsi="Arial" w:cs="Arial"/>
                <w:i/>
                <w:iCs/>
                <w:sz w:val="21"/>
                <w:szCs w:val="21"/>
              </w:rPr>
              <w:t>/Head of department</w:t>
            </w:r>
          </w:p>
        </w:tc>
      </w:tr>
      <w:tr w:rsidR="003A13E4" w:rsidRPr="0010211B" w14:paraId="46CE7A75" w14:textId="77777777" w:rsidTr="00700055">
        <w:trPr>
          <w:trHeight w:val="888"/>
        </w:trPr>
        <w:tc>
          <w:tcPr>
            <w:tcW w:w="2802" w:type="dxa"/>
          </w:tcPr>
          <w:p w14:paraId="2FDDEB65" w14:textId="77777777" w:rsidR="003A13E4" w:rsidRPr="0010211B" w:rsidRDefault="003A13E4" w:rsidP="0010211B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393" w:type="dxa"/>
          </w:tcPr>
          <w:p w14:paraId="6F9C5948" w14:textId="77777777" w:rsidR="00D97FF5" w:rsidRDefault="00D97FF5" w:rsidP="0010211B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  <w:p w14:paraId="5C1A05F5" w14:textId="77777777" w:rsidR="00030A48" w:rsidRPr="0010211B" w:rsidRDefault="00030A48" w:rsidP="0010211B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430" w:type="dxa"/>
          </w:tcPr>
          <w:p w14:paraId="6D6369EF" w14:textId="77777777" w:rsidR="003A13E4" w:rsidRPr="0010211B" w:rsidRDefault="003A13E4" w:rsidP="0010211B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  <w:p w14:paraId="19E3DF2D" w14:textId="77777777" w:rsidR="003A13E4" w:rsidRPr="0010211B" w:rsidRDefault="003A13E4" w:rsidP="0010211B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  <w:p w14:paraId="55F583CF" w14:textId="77777777" w:rsidR="003A13E4" w:rsidRPr="0010211B" w:rsidRDefault="003A13E4" w:rsidP="0010211B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F0B6F" w:rsidRPr="0010211B" w14:paraId="4AE9CCB0" w14:textId="77777777" w:rsidTr="00700055">
        <w:trPr>
          <w:trHeight w:val="371"/>
        </w:trPr>
        <w:tc>
          <w:tcPr>
            <w:tcW w:w="2802" w:type="dxa"/>
          </w:tcPr>
          <w:p w14:paraId="7A3CC7AC" w14:textId="77777777" w:rsidR="00DC0EAE" w:rsidRPr="0010211B" w:rsidRDefault="00FF0B6F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  <w:r w:rsidRPr="0010211B">
              <w:rPr>
                <w:rFonts w:ascii="Arial" w:hAnsi="Arial" w:cs="Arial"/>
                <w:sz w:val="21"/>
                <w:szCs w:val="21"/>
              </w:rPr>
              <w:t>Họ tên</w:t>
            </w:r>
            <w:r w:rsidR="00E9302C" w:rsidRPr="0010211B">
              <w:rPr>
                <w:rFonts w:ascii="Arial" w:hAnsi="Arial" w:cs="Arial"/>
                <w:sz w:val="21"/>
                <w:szCs w:val="21"/>
              </w:rPr>
              <w:t>/</w:t>
            </w:r>
            <w:r w:rsidR="00DC0EAE" w:rsidRPr="0010211B">
              <w:rPr>
                <w:rFonts w:ascii="Arial" w:hAnsi="Arial" w:cs="Arial"/>
                <w:i/>
                <w:sz w:val="21"/>
                <w:szCs w:val="21"/>
              </w:rPr>
              <w:t>Name:</w:t>
            </w:r>
          </w:p>
          <w:p w14:paraId="08C50447" w14:textId="77777777" w:rsidR="00DC0EAE" w:rsidRPr="0010211B" w:rsidRDefault="00E9302C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  <w:r w:rsidRPr="0010211B">
              <w:rPr>
                <w:rFonts w:ascii="Arial" w:hAnsi="Arial" w:cs="Arial"/>
                <w:sz w:val="21"/>
                <w:szCs w:val="21"/>
              </w:rPr>
              <w:t>Ngày/</w:t>
            </w:r>
            <w:r w:rsidR="00DC0EAE" w:rsidRPr="0010211B">
              <w:rPr>
                <w:rFonts w:ascii="Arial" w:hAnsi="Arial" w:cs="Arial"/>
                <w:i/>
                <w:sz w:val="21"/>
                <w:szCs w:val="21"/>
              </w:rPr>
              <w:t>Date:</w:t>
            </w:r>
          </w:p>
        </w:tc>
        <w:tc>
          <w:tcPr>
            <w:tcW w:w="3393" w:type="dxa"/>
          </w:tcPr>
          <w:p w14:paraId="0941D5C3" w14:textId="77777777" w:rsidR="00E9302C" w:rsidRPr="0010211B" w:rsidRDefault="00E9302C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  <w:r w:rsidRPr="0010211B">
              <w:rPr>
                <w:rFonts w:ascii="Arial" w:hAnsi="Arial" w:cs="Arial"/>
                <w:sz w:val="21"/>
                <w:szCs w:val="21"/>
              </w:rPr>
              <w:t>Họ tên/</w:t>
            </w:r>
            <w:r w:rsidRPr="0010211B">
              <w:rPr>
                <w:rFonts w:ascii="Arial" w:hAnsi="Arial" w:cs="Arial"/>
                <w:i/>
                <w:sz w:val="21"/>
                <w:szCs w:val="21"/>
              </w:rPr>
              <w:t>Name:</w:t>
            </w:r>
          </w:p>
          <w:p w14:paraId="3DB255A2" w14:textId="77777777" w:rsidR="00FF0B6F" w:rsidRPr="0010211B" w:rsidRDefault="00E9302C" w:rsidP="0010211B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r w:rsidRPr="0010211B">
              <w:rPr>
                <w:rFonts w:ascii="Arial" w:hAnsi="Arial" w:cs="Arial"/>
                <w:sz w:val="21"/>
                <w:szCs w:val="21"/>
              </w:rPr>
              <w:t>Ngày/</w:t>
            </w:r>
            <w:r w:rsidRPr="0010211B">
              <w:rPr>
                <w:rFonts w:ascii="Arial" w:hAnsi="Arial" w:cs="Arial"/>
                <w:i/>
                <w:sz w:val="21"/>
                <w:szCs w:val="21"/>
              </w:rPr>
              <w:t>Date:</w:t>
            </w:r>
          </w:p>
        </w:tc>
        <w:tc>
          <w:tcPr>
            <w:tcW w:w="3430" w:type="dxa"/>
          </w:tcPr>
          <w:p w14:paraId="7D8BFFBD" w14:textId="12571B77" w:rsidR="00E9302C" w:rsidRPr="0010211B" w:rsidRDefault="00E9302C" w:rsidP="0010211B">
            <w:pPr>
              <w:ind w:left="284" w:hanging="284"/>
              <w:rPr>
                <w:rFonts w:ascii="Arial" w:hAnsi="Arial" w:cs="Arial"/>
                <w:i/>
                <w:sz w:val="21"/>
                <w:szCs w:val="21"/>
              </w:rPr>
            </w:pPr>
            <w:r w:rsidRPr="0010211B">
              <w:rPr>
                <w:rFonts w:ascii="Arial" w:hAnsi="Arial" w:cs="Arial"/>
                <w:sz w:val="21"/>
                <w:szCs w:val="21"/>
              </w:rPr>
              <w:t>Họ tên/</w:t>
            </w:r>
            <w:r w:rsidRPr="0010211B">
              <w:rPr>
                <w:rFonts w:ascii="Arial" w:hAnsi="Arial" w:cs="Arial"/>
                <w:i/>
                <w:sz w:val="21"/>
                <w:szCs w:val="21"/>
              </w:rPr>
              <w:t>Name:</w:t>
            </w:r>
            <w:r w:rsidR="00F432FE">
              <w:rPr>
                <w:rFonts w:ascii="Arial" w:hAnsi="Arial" w:cs="Arial"/>
                <w:i/>
                <w:sz w:val="21"/>
                <w:szCs w:val="21"/>
              </w:rPr>
              <w:t xml:space="preserve"> </w:t>
            </w:r>
            <w:r w:rsidR="00700055">
              <w:rPr>
                <w:rFonts w:ascii="Arial" w:hAnsi="Arial" w:cs="Arial"/>
                <w:i/>
                <w:sz w:val="21"/>
                <w:szCs w:val="21"/>
              </w:rPr>
              <w:t>Lê Thị Bích Tra</w:t>
            </w:r>
          </w:p>
          <w:p w14:paraId="7EDEF855" w14:textId="30F8A0D7" w:rsidR="00FF0B6F" w:rsidRPr="0010211B" w:rsidRDefault="00E9302C" w:rsidP="005558EC">
            <w:pPr>
              <w:ind w:left="284" w:hanging="284"/>
              <w:rPr>
                <w:rFonts w:ascii="Arial" w:hAnsi="Arial" w:cs="Arial"/>
                <w:sz w:val="21"/>
                <w:szCs w:val="21"/>
              </w:rPr>
            </w:pPr>
            <w:r w:rsidRPr="0010211B">
              <w:rPr>
                <w:rFonts w:ascii="Arial" w:hAnsi="Arial" w:cs="Arial"/>
                <w:sz w:val="21"/>
                <w:szCs w:val="21"/>
              </w:rPr>
              <w:t>Ngày/</w:t>
            </w:r>
            <w:r w:rsidRPr="0010211B">
              <w:rPr>
                <w:rFonts w:ascii="Arial" w:hAnsi="Arial" w:cs="Arial"/>
                <w:i/>
                <w:sz w:val="21"/>
                <w:szCs w:val="21"/>
              </w:rPr>
              <w:t>Date:</w:t>
            </w:r>
            <w:r w:rsidR="00F432FE">
              <w:rPr>
                <w:rFonts w:ascii="Arial" w:hAnsi="Arial" w:cs="Arial"/>
                <w:i/>
                <w:sz w:val="21"/>
                <w:szCs w:val="21"/>
              </w:rPr>
              <w:t xml:space="preserve"> </w:t>
            </w:r>
            <w:r w:rsidR="002B12D7">
              <w:rPr>
                <w:rFonts w:ascii="Arial" w:hAnsi="Arial" w:cs="Arial"/>
                <w:i/>
                <w:sz w:val="21"/>
                <w:szCs w:val="21"/>
              </w:rPr>
              <w:t>05</w:t>
            </w:r>
            <w:r w:rsidR="00F432FE">
              <w:rPr>
                <w:rFonts w:ascii="Arial" w:hAnsi="Arial" w:cs="Arial"/>
                <w:i/>
                <w:sz w:val="21"/>
                <w:szCs w:val="21"/>
              </w:rPr>
              <w:t>/</w:t>
            </w:r>
            <w:r w:rsidR="002B12D7">
              <w:rPr>
                <w:rFonts w:ascii="Arial" w:hAnsi="Arial" w:cs="Arial"/>
                <w:i/>
                <w:sz w:val="21"/>
                <w:szCs w:val="21"/>
              </w:rPr>
              <w:t>05</w:t>
            </w:r>
            <w:r w:rsidR="00F432FE">
              <w:rPr>
                <w:rFonts w:ascii="Arial" w:hAnsi="Arial" w:cs="Arial"/>
                <w:i/>
                <w:sz w:val="21"/>
                <w:szCs w:val="21"/>
              </w:rPr>
              <w:t>/</w:t>
            </w:r>
            <w:r w:rsidR="00DA64D1">
              <w:rPr>
                <w:rFonts w:ascii="Arial" w:hAnsi="Arial" w:cs="Arial"/>
                <w:i/>
                <w:sz w:val="21"/>
                <w:szCs w:val="21"/>
              </w:rPr>
              <w:t>202</w:t>
            </w:r>
            <w:r w:rsidR="002B12D7">
              <w:rPr>
                <w:rFonts w:ascii="Arial" w:hAnsi="Arial" w:cs="Arial"/>
                <w:i/>
                <w:sz w:val="21"/>
                <w:szCs w:val="21"/>
              </w:rPr>
              <w:t>6</w:t>
            </w:r>
          </w:p>
        </w:tc>
      </w:tr>
    </w:tbl>
    <w:p w14:paraId="065E66DD" w14:textId="77777777" w:rsidR="00C32035" w:rsidRPr="002B0FC7" w:rsidRDefault="00C32035" w:rsidP="005969A8">
      <w:pPr>
        <w:spacing w:line="276" w:lineRule="auto"/>
        <w:rPr>
          <w:rFonts w:ascii="Arial" w:hAnsi="Arial" w:cs="Arial"/>
          <w:sz w:val="21"/>
          <w:szCs w:val="21"/>
        </w:rPr>
      </w:pPr>
    </w:p>
    <w:sectPr w:rsidR="00C32035" w:rsidRPr="002B0FC7" w:rsidSect="0046340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899" w:right="1140" w:bottom="426" w:left="1701" w:header="357" w:footer="4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200B1" w14:textId="77777777" w:rsidR="00ED46EE" w:rsidRDefault="00ED46EE">
      <w:r>
        <w:separator/>
      </w:r>
    </w:p>
  </w:endnote>
  <w:endnote w:type="continuationSeparator" w:id="0">
    <w:p w14:paraId="5ADA39FB" w14:textId="77777777" w:rsidR="00ED46EE" w:rsidRDefault="00ED4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-Regular">
    <w:altName w:val="Roboto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41920" w14:textId="77777777" w:rsidR="00D35615" w:rsidRDefault="00D356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1087C" w14:textId="77777777" w:rsidR="00D35615" w:rsidRDefault="00D356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F5A7F" w14:textId="77777777" w:rsidR="00854EEA" w:rsidRPr="00463408" w:rsidRDefault="00D35615" w:rsidP="0068660E">
    <w:pPr>
      <w:pStyle w:val="Footer"/>
      <w:pBdr>
        <w:top w:val="single" w:sz="4" w:space="1" w:color="auto"/>
      </w:pBdr>
      <w:tabs>
        <w:tab w:val="left" w:pos="9320"/>
        <w:tab w:val="right" w:pos="9923"/>
      </w:tabs>
      <w:rPr>
        <w:sz w:val="16"/>
        <w:szCs w:val="16"/>
      </w:rPr>
    </w:pPr>
    <w:r w:rsidRPr="00D35615">
      <w:rPr>
        <w:rFonts w:ascii="Arial" w:hAnsi="Arial" w:cs="Arial"/>
        <w:sz w:val="16"/>
        <w:szCs w:val="16"/>
      </w:rPr>
      <w:t>0</w:t>
    </w:r>
    <w:r>
      <w:rPr>
        <w:rFonts w:ascii="Arial" w:hAnsi="Arial" w:cs="Arial"/>
        <w:sz w:val="16"/>
        <w:szCs w:val="16"/>
      </w:rPr>
      <w:t>3.02</w:t>
    </w:r>
    <w:r w:rsidRPr="00D35615">
      <w:rPr>
        <w:rFonts w:ascii="Arial" w:hAnsi="Arial" w:cs="Arial"/>
        <w:sz w:val="16"/>
        <w:szCs w:val="16"/>
      </w:rPr>
      <w:t>-BM/ĐH/HDCV/FPTU</w:t>
    </w:r>
    <w:r>
      <w:rPr>
        <w:rFonts w:ascii="Arial" w:hAnsi="Arial" w:cs="Arial"/>
        <w:sz w:val="16"/>
        <w:szCs w:val="16"/>
      </w:rPr>
      <w:t xml:space="preserve">   1</w:t>
    </w:r>
    <w:r w:rsidR="00901862" w:rsidRPr="00463408">
      <w:rPr>
        <w:rFonts w:ascii="Arial" w:hAnsi="Arial" w:cs="Arial"/>
        <w:sz w:val="16"/>
        <w:szCs w:val="16"/>
      </w:rPr>
      <w:t>/0</w:t>
    </w:r>
    <w:r w:rsidR="00854EEA" w:rsidRPr="00463408">
      <w:rPr>
        <w:sz w:val="16"/>
        <w:szCs w:val="16"/>
      </w:rPr>
      <w:tab/>
    </w:r>
    <w:r w:rsidR="00854EEA" w:rsidRPr="00463408">
      <w:rPr>
        <w:sz w:val="16"/>
        <w:szCs w:val="16"/>
      </w:rPr>
      <w:tab/>
    </w:r>
    <w:r w:rsidR="00854EEA" w:rsidRPr="00463408">
      <w:rPr>
        <w:sz w:val="16"/>
        <w:szCs w:val="16"/>
      </w:rPr>
      <w:tab/>
    </w:r>
    <w:r w:rsidR="00854EEA" w:rsidRPr="00463408">
      <w:rPr>
        <w:rStyle w:val="PageNumber"/>
        <w:rFonts w:ascii="Arial" w:hAnsi="Arial" w:cs="Arial"/>
        <w:sz w:val="16"/>
        <w:szCs w:val="16"/>
      </w:rPr>
      <w:fldChar w:fldCharType="begin"/>
    </w:r>
    <w:r w:rsidR="00854EEA" w:rsidRPr="00463408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854EEA" w:rsidRPr="00463408">
      <w:rPr>
        <w:rStyle w:val="PageNumber"/>
        <w:rFonts w:ascii="Arial" w:hAnsi="Arial" w:cs="Arial"/>
        <w:sz w:val="16"/>
        <w:szCs w:val="16"/>
      </w:rPr>
      <w:fldChar w:fldCharType="separate"/>
    </w:r>
    <w:r w:rsidR="005558EC">
      <w:rPr>
        <w:rStyle w:val="PageNumber"/>
        <w:rFonts w:ascii="Arial" w:hAnsi="Arial" w:cs="Arial"/>
        <w:noProof/>
        <w:sz w:val="16"/>
        <w:szCs w:val="16"/>
      </w:rPr>
      <w:t>1</w:t>
    </w:r>
    <w:r w:rsidR="00854EEA" w:rsidRPr="00463408">
      <w:rPr>
        <w:rStyle w:val="PageNumber"/>
        <w:rFonts w:ascii="Arial" w:hAnsi="Arial" w:cs="Arial"/>
        <w:sz w:val="16"/>
        <w:szCs w:val="16"/>
      </w:rPr>
      <w:fldChar w:fldCharType="end"/>
    </w:r>
    <w:r w:rsidR="00854EEA" w:rsidRPr="00463408">
      <w:rPr>
        <w:rStyle w:val="PageNumber"/>
        <w:rFonts w:ascii="Arial" w:hAnsi="Arial" w:cs="Arial"/>
        <w:sz w:val="16"/>
        <w:szCs w:val="16"/>
      </w:rPr>
      <w:t>/</w:t>
    </w:r>
    <w:r w:rsidR="00854EEA" w:rsidRPr="00463408">
      <w:rPr>
        <w:rStyle w:val="PageNumber"/>
        <w:rFonts w:ascii="Arial" w:hAnsi="Arial" w:cs="Arial"/>
        <w:sz w:val="16"/>
        <w:szCs w:val="16"/>
      </w:rPr>
      <w:fldChar w:fldCharType="begin"/>
    </w:r>
    <w:r w:rsidR="00854EEA" w:rsidRPr="00463408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="00854EEA" w:rsidRPr="00463408">
      <w:rPr>
        <w:rStyle w:val="PageNumber"/>
        <w:rFonts w:ascii="Arial" w:hAnsi="Arial" w:cs="Arial"/>
        <w:sz w:val="16"/>
        <w:szCs w:val="16"/>
      </w:rPr>
      <w:fldChar w:fldCharType="separate"/>
    </w:r>
    <w:r w:rsidR="005558EC">
      <w:rPr>
        <w:rStyle w:val="PageNumber"/>
        <w:rFonts w:ascii="Arial" w:hAnsi="Arial" w:cs="Arial"/>
        <w:noProof/>
        <w:sz w:val="16"/>
        <w:szCs w:val="16"/>
      </w:rPr>
      <w:t>2</w:t>
    </w:r>
    <w:r w:rsidR="00854EEA" w:rsidRPr="00463408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B78FD" w14:textId="77777777" w:rsidR="00ED46EE" w:rsidRDefault="00ED46EE">
      <w:r>
        <w:separator/>
      </w:r>
    </w:p>
  </w:footnote>
  <w:footnote w:type="continuationSeparator" w:id="0">
    <w:p w14:paraId="3EF83FD4" w14:textId="77777777" w:rsidR="00ED46EE" w:rsidRDefault="00ED46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277FF" w14:textId="77777777" w:rsidR="00D35615" w:rsidRDefault="00D356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03393" w14:textId="77777777" w:rsidR="00D35615" w:rsidRDefault="00D356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ADA08" w14:textId="77777777" w:rsidR="00D35615" w:rsidRDefault="00D356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00"/>
      <w:numFmt w:val="lowerRoman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18B31A3"/>
    <w:multiLevelType w:val="hybridMultilevel"/>
    <w:tmpl w:val="C91E1CE8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E29CC"/>
    <w:multiLevelType w:val="hybridMultilevel"/>
    <w:tmpl w:val="630070B0"/>
    <w:lvl w:ilvl="0" w:tplc="546C36FC">
      <w:start w:val="7"/>
      <w:numFmt w:val="bullet"/>
      <w:lvlText w:val="-"/>
      <w:lvlJc w:val="left"/>
      <w:pPr>
        <w:ind w:left="13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2AEF55EA"/>
    <w:multiLevelType w:val="hybridMultilevel"/>
    <w:tmpl w:val="58B44E12"/>
    <w:lvl w:ilvl="0" w:tplc="540A6F0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3D824AC"/>
    <w:multiLevelType w:val="hybridMultilevel"/>
    <w:tmpl w:val="E0F4AB0A"/>
    <w:lvl w:ilvl="0" w:tplc="546C36FC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B427FF"/>
    <w:multiLevelType w:val="hybridMultilevel"/>
    <w:tmpl w:val="2A8A744E"/>
    <w:lvl w:ilvl="0" w:tplc="F72AAE02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7735D1"/>
    <w:multiLevelType w:val="hybridMultilevel"/>
    <w:tmpl w:val="6A6C482C"/>
    <w:lvl w:ilvl="0" w:tplc="9C6ED2EE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B134DA"/>
    <w:multiLevelType w:val="hybridMultilevel"/>
    <w:tmpl w:val="B270E58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6A013E"/>
    <w:multiLevelType w:val="hybridMultilevel"/>
    <w:tmpl w:val="7428B740"/>
    <w:lvl w:ilvl="0" w:tplc="A1D4E704">
      <w:start w:val="1"/>
      <w:numFmt w:val="decimal"/>
      <w:lvlText w:val="%1."/>
      <w:lvlJc w:val="left"/>
      <w:pPr>
        <w:ind w:left="99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B53F2D"/>
    <w:multiLevelType w:val="hybridMultilevel"/>
    <w:tmpl w:val="8DBC0AD2"/>
    <w:lvl w:ilvl="0" w:tplc="7B3E7C9E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A25544"/>
    <w:multiLevelType w:val="hybridMultilevel"/>
    <w:tmpl w:val="A7F4C288"/>
    <w:lvl w:ilvl="0" w:tplc="1B2A95A4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28240A2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4"/>
        <w:effect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EEC308B"/>
    <w:multiLevelType w:val="hybridMultilevel"/>
    <w:tmpl w:val="6E1EEA32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A32409"/>
    <w:multiLevelType w:val="multilevel"/>
    <w:tmpl w:val="00000003"/>
    <w:lvl w:ilvl="0">
      <w:start w:val="100"/>
      <w:numFmt w:val="lowerRoman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77EE3A1F"/>
    <w:multiLevelType w:val="hybridMultilevel"/>
    <w:tmpl w:val="7F9C0A22"/>
    <w:lvl w:ilvl="0" w:tplc="0B40EC00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850D9B"/>
    <w:multiLevelType w:val="hybridMultilevel"/>
    <w:tmpl w:val="7BD64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395882">
    <w:abstractNumId w:val="4"/>
  </w:num>
  <w:num w:numId="2" w16cid:durableId="1813712745">
    <w:abstractNumId w:val="3"/>
  </w:num>
  <w:num w:numId="3" w16cid:durableId="186910304">
    <w:abstractNumId w:val="10"/>
  </w:num>
  <w:num w:numId="4" w16cid:durableId="1601058616">
    <w:abstractNumId w:val="5"/>
  </w:num>
  <w:num w:numId="5" w16cid:durableId="1089279357">
    <w:abstractNumId w:val="0"/>
  </w:num>
  <w:num w:numId="6" w16cid:durableId="1684430361">
    <w:abstractNumId w:val="12"/>
  </w:num>
  <w:num w:numId="7" w16cid:durableId="481393573">
    <w:abstractNumId w:val="8"/>
  </w:num>
  <w:num w:numId="8" w16cid:durableId="1508249473">
    <w:abstractNumId w:val="9"/>
  </w:num>
  <w:num w:numId="9" w16cid:durableId="1232348465">
    <w:abstractNumId w:val="7"/>
  </w:num>
  <w:num w:numId="10" w16cid:durableId="1744791608">
    <w:abstractNumId w:val="14"/>
  </w:num>
  <w:num w:numId="11" w16cid:durableId="1093547905">
    <w:abstractNumId w:val="6"/>
  </w:num>
  <w:num w:numId="12" w16cid:durableId="508759672">
    <w:abstractNumId w:val="11"/>
  </w:num>
  <w:num w:numId="13" w16cid:durableId="901866810">
    <w:abstractNumId w:val="1"/>
  </w:num>
  <w:num w:numId="14" w16cid:durableId="1865707874">
    <w:abstractNumId w:val="13"/>
  </w:num>
  <w:num w:numId="15" w16cid:durableId="1942949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AD3"/>
    <w:rsid w:val="00030A48"/>
    <w:rsid w:val="00032709"/>
    <w:rsid w:val="000358E6"/>
    <w:rsid w:val="00035FD6"/>
    <w:rsid w:val="00042B63"/>
    <w:rsid w:val="00047369"/>
    <w:rsid w:val="00052BCE"/>
    <w:rsid w:val="0005356D"/>
    <w:rsid w:val="00080A87"/>
    <w:rsid w:val="00090616"/>
    <w:rsid w:val="00095522"/>
    <w:rsid w:val="0009576B"/>
    <w:rsid w:val="000A4677"/>
    <w:rsid w:val="000A61F9"/>
    <w:rsid w:val="000D33E2"/>
    <w:rsid w:val="000E0611"/>
    <w:rsid w:val="000E3134"/>
    <w:rsid w:val="000F0514"/>
    <w:rsid w:val="000F5261"/>
    <w:rsid w:val="0010211B"/>
    <w:rsid w:val="00117FA0"/>
    <w:rsid w:val="0012547D"/>
    <w:rsid w:val="00135C99"/>
    <w:rsid w:val="001450A7"/>
    <w:rsid w:val="001507B6"/>
    <w:rsid w:val="001508B9"/>
    <w:rsid w:val="00155788"/>
    <w:rsid w:val="00161861"/>
    <w:rsid w:val="0018170E"/>
    <w:rsid w:val="00181F54"/>
    <w:rsid w:val="00182EE4"/>
    <w:rsid w:val="00184134"/>
    <w:rsid w:val="001943AD"/>
    <w:rsid w:val="001E04B3"/>
    <w:rsid w:val="001F3072"/>
    <w:rsid w:val="002055BF"/>
    <w:rsid w:val="00205B09"/>
    <w:rsid w:val="00207306"/>
    <w:rsid w:val="00226E23"/>
    <w:rsid w:val="00235363"/>
    <w:rsid w:val="00244F34"/>
    <w:rsid w:val="00261EB5"/>
    <w:rsid w:val="00265CC3"/>
    <w:rsid w:val="00267B29"/>
    <w:rsid w:val="002713A7"/>
    <w:rsid w:val="00274633"/>
    <w:rsid w:val="00276CD3"/>
    <w:rsid w:val="00282B9C"/>
    <w:rsid w:val="00284BFC"/>
    <w:rsid w:val="002907EB"/>
    <w:rsid w:val="0029145D"/>
    <w:rsid w:val="002953F8"/>
    <w:rsid w:val="0029661B"/>
    <w:rsid w:val="002A14D2"/>
    <w:rsid w:val="002A7057"/>
    <w:rsid w:val="002A7E57"/>
    <w:rsid w:val="002B0FC7"/>
    <w:rsid w:val="002B12D7"/>
    <w:rsid w:val="002D3FBF"/>
    <w:rsid w:val="002E595A"/>
    <w:rsid w:val="0030628C"/>
    <w:rsid w:val="00320683"/>
    <w:rsid w:val="00323701"/>
    <w:rsid w:val="0032734A"/>
    <w:rsid w:val="003307EA"/>
    <w:rsid w:val="00331396"/>
    <w:rsid w:val="00340C2D"/>
    <w:rsid w:val="00341A7A"/>
    <w:rsid w:val="00360BF6"/>
    <w:rsid w:val="003644FA"/>
    <w:rsid w:val="00366EF9"/>
    <w:rsid w:val="0039291A"/>
    <w:rsid w:val="003971A1"/>
    <w:rsid w:val="00397DEB"/>
    <w:rsid w:val="003A03E9"/>
    <w:rsid w:val="003A0C0B"/>
    <w:rsid w:val="003A13E4"/>
    <w:rsid w:val="003A4B5D"/>
    <w:rsid w:val="003C0092"/>
    <w:rsid w:val="003C0192"/>
    <w:rsid w:val="003C237B"/>
    <w:rsid w:val="003D5060"/>
    <w:rsid w:val="003E1201"/>
    <w:rsid w:val="003E3291"/>
    <w:rsid w:val="003E455A"/>
    <w:rsid w:val="004107E9"/>
    <w:rsid w:val="00413F45"/>
    <w:rsid w:val="004276B1"/>
    <w:rsid w:val="00446AA1"/>
    <w:rsid w:val="00453388"/>
    <w:rsid w:val="00463408"/>
    <w:rsid w:val="004713CD"/>
    <w:rsid w:val="004717E9"/>
    <w:rsid w:val="004778A6"/>
    <w:rsid w:val="0048326B"/>
    <w:rsid w:val="00495B5A"/>
    <w:rsid w:val="004B1B84"/>
    <w:rsid w:val="004B6029"/>
    <w:rsid w:val="004B7420"/>
    <w:rsid w:val="004C3549"/>
    <w:rsid w:val="004C6787"/>
    <w:rsid w:val="004C6A1A"/>
    <w:rsid w:val="004C791F"/>
    <w:rsid w:val="004D3033"/>
    <w:rsid w:val="004F4BF3"/>
    <w:rsid w:val="004F5B44"/>
    <w:rsid w:val="004F7440"/>
    <w:rsid w:val="004F76E6"/>
    <w:rsid w:val="005001D9"/>
    <w:rsid w:val="005045CC"/>
    <w:rsid w:val="00524DFC"/>
    <w:rsid w:val="00526B55"/>
    <w:rsid w:val="00526FC0"/>
    <w:rsid w:val="00542325"/>
    <w:rsid w:val="00551281"/>
    <w:rsid w:val="005558EC"/>
    <w:rsid w:val="00555B4B"/>
    <w:rsid w:val="0056307F"/>
    <w:rsid w:val="00577DB3"/>
    <w:rsid w:val="00595F78"/>
    <w:rsid w:val="005969A8"/>
    <w:rsid w:val="005A6655"/>
    <w:rsid w:val="005D303B"/>
    <w:rsid w:val="005E07E5"/>
    <w:rsid w:val="005F5DE9"/>
    <w:rsid w:val="00602FC4"/>
    <w:rsid w:val="00607821"/>
    <w:rsid w:val="0061281B"/>
    <w:rsid w:val="00615F99"/>
    <w:rsid w:val="006237BF"/>
    <w:rsid w:val="00627BD0"/>
    <w:rsid w:val="006445B0"/>
    <w:rsid w:val="00645E17"/>
    <w:rsid w:val="006504A3"/>
    <w:rsid w:val="00665BC0"/>
    <w:rsid w:val="00666E98"/>
    <w:rsid w:val="00686245"/>
    <w:rsid w:val="0068660E"/>
    <w:rsid w:val="00687704"/>
    <w:rsid w:val="00693DDB"/>
    <w:rsid w:val="00694DD8"/>
    <w:rsid w:val="00696D2E"/>
    <w:rsid w:val="006A08EE"/>
    <w:rsid w:val="006A1AAF"/>
    <w:rsid w:val="006B4BD4"/>
    <w:rsid w:val="006C1511"/>
    <w:rsid w:val="006D6E73"/>
    <w:rsid w:val="006E0B8D"/>
    <w:rsid w:val="006E33C1"/>
    <w:rsid w:val="006F6F4D"/>
    <w:rsid w:val="00700055"/>
    <w:rsid w:val="00700EF4"/>
    <w:rsid w:val="0071109C"/>
    <w:rsid w:val="00716930"/>
    <w:rsid w:val="00720E0F"/>
    <w:rsid w:val="00736473"/>
    <w:rsid w:val="007639A0"/>
    <w:rsid w:val="00765459"/>
    <w:rsid w:val="00771EFE"/>
    <w:rsid w:val="0077420C"/>
    <w:rsid w:val="00790DB2"/>
    <w:rsid w:val="007A0124"/>
    <w:rsid w:val="007B7114"/>
    <w:rsid w:val="00823325"/>
    <w:rsid w:val="00824063"/>
    <w:rsid w:val="008463F8"/>
    <w:rsid w:val="00854EEA"/>
    <w:rsid w:val="008642B2"/>
    <w:rsid w:val="00872C76"/>
    <w:rsid w:val="008926CC"/>
    <w:rsid w:val="00897411"/>
    <w:rsid w:val="008A5FF5"/>
    <w:rsid w:val="008E6FEF"/>
    <w:rsid w:val="008E7E5F"/>
    <w:rsid w:val="008F4B0C"/>
    <w:rsid w:val="008F65C1"/>
    <w:rsid w:val="00901862"/>
    <w:rsid w:val="009136E5"/>
    <w:rsid w:val="00916EBA"/>
    <w:rsid w:val="00917B19"/>
    <w:rsid w:val="0093043D"/>
    <w:rsid w:val="009363D4"/>
    <w:rsid w:val="00945781"/>
    <w:rsid w:val="00946112"/>
    <w:rsid w:val="00947C41"/>
    <w:rsid w:val="00951020"/>
    <w:rsid w:val="009562B7"/>
    <w:rsid w:val="009760A1"/>
    <w:rsid w:val="0097682F"/>
    <w:rsid w:val="009845CA"/>
    <w:rsid w:val="009966FD"/>
    <w:rsid w:val="009A6853"/>
    <w:rsid w:val="009C1119"/>
    <w:rsid w:val="009C6222"/>
    <w:rsid w:val="009D237E"/>
    <w:rsid w:val="009D3F4D"/>
    <w:rsid w:val="009E6453"/>
    <w:rsid w:val="00A0064C"/>
    <w:rsid w:val="00A06EF2"/>
    <w:rsid w:val="00A1183E"/>
    <w:rsid w:val="00A2485A"/>
    <w:rsid w:val="00A3251D"/>
    <w:rsid w:val="00A37BE8"/>
    <w:rsid w:val="00A42E23"/>
    <w:rsid w:val="00A430E6"/>
    <w:rsid w:val="00A530BC"/>
    <w:rsid w:val="00A6027D"/>
    <w:rsid w:val="00A621DE"/>
    <w:rsid w:val="00A6770E"/>
    <w:rsid w:val="00A77B92"/>
    <w:rsid w:val="00A801C7"/>
    <w:rsid w:val="00A81A1D"/>
    <w:rsid w:val="00A82928"/>
    <w:rsid w:val="00A95CF3"/>
    <w:rsid w:val="00A9748B"/>
    <w:rsid w:val="00AA08F0"/>
    <w:rsid w:val="00AA4870"/>
    <w:rsid w:val="00AB43F5"/>
    <w:rsid w:val="00AC3449"/>
    <w:rsid w:val="00AF0125"/>
    <w:rsid w:val="00AF28A0"/>
    <w:rsid w:val="00B01EAC"/>
    <w:rsid w:val="00B04034"/>
    <w:rsid w:val="00B06A42"/>
    <w:rsid w:val="00B154D7"/>
    <w:rsid w:val="00B16FBB"/>
    <w:rsid w:val="00B3266C"/>
    <w:rsid w:val="00B333DF"/>
    <w:rsid w:val="00B5405C"/>
    <w:rsid w:val="00B55A54"/>
    <w:rsid w:val="00B84768"/>
    <w:rsid w:val="00B86A2A"/>
    <w:rsid w:val="00B97898"/>
    <w:rsid w:val="00BA2381"/>
    <w:rsid w:val="00BB014C"/>
    <w:rsid w:val="00BC56FF"/>
    <w:rsid w:val="00BD2FD5"/>
    <w:rsid w:val="00BD6EC6"/>
    <w:rsid w:val="00BE3110"/>
    <w:rsid w:val="00BF065C"/>
    <w:rsid w:val="00BF3071"/>
    <w:rsid w:val="00BF57C0"/>
    <w:rsid w:val="00C04F5B"/>
    <w:rsid w:val="00C06F39"/>
    <w:rsid w:val="00C14D95"/>
    <w:rsid w:val="00C15DEA"/>
    <w:rsid w:val="00C20BE8"/>
    <w:rsid w:val="00C32035"/>
    <w:rsid w:val="00C36147"/>
    <w:rsid w:val="00C36767"/>
    <w:rsid w:val="00C46547"/>
    <w:rsid w:val="00C65917"/>
    <w:rsid w:val="00C709AD"/>
    <w:rsid w:val="00C71A1B"/>
    <w:rsid w:val="00C853E7"/>
    <w:rsid w:val="00C9455E"/>
    <w:rsid w:val="00CB4A19"/>
    <w:rsid w:val="00CD247A"/>
    <w:rsid w:val="00CD2FC8"/>
    <w:rsid w:val="00CE6BB4"/>
    <w:rsid w:val="00CF1B60"/>
    <w:rsid w:val="00CF7FDF"/>
    <w:rsid w:val="00D0114D"/>
    <w:rsid w:val="00D24AE0"/>
    <w:rsid w:val="00D318A1"/>
    <w:rsid w:val="00D31971"/>
    <w:rsid w:val="00D35615"/>
    <w:rsid w:val="00D439C9"/>
    <w:rsid w:val="00D475C7"/>
    <w:rsid w:val="00D56871"/>
    <w:rsid w:val="00D575A1"/>
    <w:rsid w:val="00D61D30"/>
    <w:rsid w:val="00D82914"/>
    <w:rsid w:val="00D82E93"/>
    <w:rsid w:val="00D97FF5"/>
    <w:rsid w:val="00DA0CEB"/>
    <w:rsid w:val="00DA64D1"/>
    <w:rsid w:val="00DA7D49"/>
    <w:rsid w:val="00DB7954"/>
    <w:rsid w:val="00DC0EAE"/>
    <w:rsid w:val="00DD11C2"/>
    <w:rsid w:val="00E117D5"/>
    <w:rsid w:val="00E23636"/>
    <w:rsid w:val="00E36CD4"/>
    <w:rsid w:val="00E631A2"/>
    <w:rsid w:val="00E64034"/>
    <w:rsid w:val="00E9302C"/>
    <w:rsid w:val="00E97447"/>
    <w:rsid w:val="00EA7E17"/>
    <w:rsid w:val="00EB6D86"/>
    <w:rsid w:val="00EC582E"/>
    <w:rsid w:val="00EC7DD6"/>
    <w:rsid w:val="00ED03E3"/>
    <w:rsid w:val="00ED46EE"/>
    <w:rsid w:val="00EE3794"/>
    <w:rsid w:val="00EF1A26"/>
    <w:rsid w:val="00EF7C82"/>
    <w:rsid w:val="00F10485"/>
    <w:rsid w:val="00F10F7F"/>
    <w:rsid w:val="00F34934"/>
    <w:rsid w:val="00F432FE"/>
    <w:rsid w:val="00F51D24"/>
    <w:rsid w:val="00F76F3C"/>
    <w:rsid w:val="00F84F3A"/>
    <w:rsid w:val="00F8502F"/>
    <w:rsid w:val="00F9280E"/>
    <w:rsid w:val="00F9443A"/>
    <w:rsid w:val="00F95AD3"/>
    <w:rsid w:val="00FB3B7E"/>
    <w:rsid w:val="00FB7FEC"/>
    <w:rsid w:val="00FC34E5"/>
    <w:rsid w:val="00FD06CF"/>
    <w:rsid w:val="00FD194D"/>
    <w:rsid w:val="00FF0B6F"/>
    <w:rsid w:val="00FF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D7335"/>
  <w15:chartTrackingRefBased/>
  <w15:docId w15:val="{02AF1385-2D15-4B94-83BA-A915EEB3A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302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320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A5FF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8A5FF5"/>
    <w:pPr>
      <w:tabs>
        <w:tab w:val="center" w:pos="4320"/>
        <w:tab w:val="right" w:pos="8640"/>
      </w:tabs>
    </w:pPr>
  </w:style>
  <w:style w:type="paragraph" w:customStyle="1" w:styleId="Refer">
    <w:name w:val="Refer"/>
    <w:basedOn w:val="Normal"/>
    <w:rsid w:val="008A5FF5"/>
    <w:pPr>
      <w:spacing w:before="120" w:after="120"/>
      <w:ind w:firstLine="720"/>
      <w:jc w:val="both"/>
    </w:pPr>
    <w:rPr>
      <w:rFonts w:ascii=".VnTime" w:eastAsia="MS Mincho" w:hAnsi=".VnTime"/>
      <w:szCs w:val="20"/>
    </w:rPr>
  </w:style>
  <w:style w:type="character" w:styleId="PageNumber">
    <w:name w:val="page number"/>
    <w:basedOn w:val="DefaultParagraphFont"/>
    <w:rsid w:val="008A5FF5"/>
  </w:style>
  <w:style w:type="paragraph" w:styleId="DocumentMap">
    <w:name w:val="Document Map"/>
    <w:basedOn w:val="Normal"/>
    <w:semiHidden/>
    <w:rsid w:val="00A530BC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FootnoteText">
    <w:name w:val="footnote text"/>
    <w:basedOn w:val="Normal"/>
    <w:semiHidden/>
    <w:rsid w:val="003C0092"/>
    <w:rPr>
      <w:sz w:val="20"/>
      <w:szCs w:val="20"/>
    </w:rPr>
  </w:style>
  <w:style w:type="character" w:styleId="FootnoteReference">
    <w:name w:val="footnote reference"/>
    <w:semiHidden/>
    <w:rsid w:val="003C0092"/>
    <w:rPr>
      <w:vertAlign w:val="superscript"/>
    </w:rPr>
  </w:style>
  <w:style w:type="character" w:customStyle="1" w:styleId="FooterChar">
    <w:name w:val="Footer Char"/>
    <w:link w:val="Footer"/>
    <w:rsid w:val="00397DEB"/>
    <w:rPr>
      <w:sz w:val="24"/>
      <w:szCs w:val="24"/>
    </w:rPr>
  </w:style>
  <w:style w:type="paragraph" w:styleId="BalloonText">
    <w:name w:val="Balloon Text"/>
    <w:basedOn w:val="Normal"/>
    <w:link w:val="BalloonTextChar"/>
    <w:rsid w:val="006D6E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D6E7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95522"/>
    <w:pPr>
      <w:ind w:left="720"/>
    </w:pPr>
  </w:style>
  <w:style w:type="character" w:customStyle="1" w:styleId="fontstyle01">
    <w:name w:val="fontstyle01"/>
    <w:basedOn w:val="DefaultParagraphFont"/>
    <w:rsid w:val="00700055"/>
    <w:rPr>
      <w:rFonts w:ascii="Roboto-Regular" w:hAnsi="Roboto-Regular" w:hint="default"/>
      <w:b w:val="0"/>
      <w:bCs w:val="0"/>
      <w:i w:val="0"/>
      <w:iCs w:val="0"/>
      <w:color w:val="212529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y%20Drive\backup\Download\CIP-Course%20Implementation%20Plan_SP2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AA222D9866094185F07EDD98CB08F5" ma:contentTypeVersion="9" ma:contentTypeDescription="Create a new document." ma:contentTypeScope="" ma:versionID="fd8c15dd573773152f2af43c9c5b066b">
  <xsd:schema xmlns:xsd="http://www.w3.org/2001/XMLSchema" xmlns:xs="http://www.w3.org/2001/XMLSchema" xmlns:p="http://schemas.microsoft.com/office/2006/metadata/properties" xmlns:ns3="cbcbf266-a813-452a-bd0d-4111cb617d70" xmlns:ns4="25df8b83-5c99-4aa2-9bd1-db7371ffbefa" targetNamespace="http://schemas.microsoft.com/office/2006/metadata/properties" ma:root="true" ma:fieldsID="efd4f241733c3c690c717ef89f1b437e" ns3:_="" ns4:_="">
    <xsd:import namespace="cbcbf266-a813-452a-bd0d-4111cb617d70"/>
    <xsd:import namespace="25df8b83-5c99-4aa2-9bd1-db7371ffbe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bf266-a813-452a-bd0d-4111cb617d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df8b83-5c99-4aa2-9bd1-db7371ffbef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18397B-029A-4D49-A170-12E49165CC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DF65D4-358C-4C88-B8B0-7EC101E75C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cbf266-a813-452a-bd0d-4111cb617d70"/>
    <ds:schemaRef ds:uri="25df8b83-5c99-4aa2-9bd1-db7371ffbe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F0C3A9-16B0-45CA-B4DB-8F034024699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DE79AF-7F98-4D2A-ABB0-9551A62DBF5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CIP-Course Implementation Plan_SP24.dotx</Template>
  <TotalTime>23</TotalTime>
  <Pages>3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kế hoạch triển khai môn học</vt:lpstr>
    </vt:vector>
  </TitlesOfParts>
  <Company>HOME</Company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kế hoạch triển khai môn học</dc:title>
  <dc:subject/>
  <dc:creator>Nhat Quang</dc:creator>
  <cp:keywords/>
  <cp:lastModifiedBy>bichtrapro@gmail.com</cp:lastModifiedBy>
  <cp:revision>5</cp:revision>
  <cp:lastPrinted>2018-07-25T07:11:00Z</cp:lastPrinted>
  <dcterms:created xsi:type="dcterms:W3CDTF">2025-12-29T15:26:00Z</dcterms:created>
  <dcterms:modified xsi:type="dcterms:W3CDTF">2026-05-10T11:43:00Z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0x01010091AA222D9866094185F07EDD98CB08F5</vt:lpwstr>
  </property>
</Properties>
</file>